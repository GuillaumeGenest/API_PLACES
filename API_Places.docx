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FD0D0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  <w:r w:rsidRPr="00B36023">
        <w:rPr>
          <w:rFonts w:ascii="Segoe UI Semibold" w:hAnsi="Segoe UI Semibold"/>
          <w:caps/>
          <w:noProof/>
          <w:color w:val="0070C0"/>
          <w:spacing w:val="-10"/>
          <w:kern w:val="28"/>
          <w:sz w:val="44"/>
          <w:szCs w:val="5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2DA7E" wp14:editId="6E74F3C1">
                <wp:simplePos x="0" y="0"/>
                <wp:positionH relativeFrom="column">
                  <wp:posOffset>-447675</wp:posOffset>
                </wp:positionH>
                <wp:positionV relativeFrom="paragraph">
                  <wp:posOffset>-549275</wp:posOffset>
                </wp:positionV>
                <wp:extent cx="3818238" cy="10762735"/>
                <wp:effectExtent l="0" t="0" r="17780" b="6985"/>
                <wp:wrapNone/>
                <wp:docPr id="16537424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8238" cy="1076273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53DDB" id="Rectangle 9" o:spid="_x0000_s1026" style="position:absolute;margin-left:-35.25pt;margin-top:-43.25pt;width:300.65pt;height:847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" fillcolor="#002060" strokecolor="#0f4761 [2404]" strokeweight="1pt"/>
            </w:pict>
          </mc:Fallback>
        </mc:AlternateContent>
      </w:r>
    </w:p>
    <w:p w14:paraId="110A7DE1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  <w:r w:rsidRPr="00B360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B8271B" wp14:editId="0EC0F12E">
                <wp:simplePos x="0" y="0"/>
                <wp:positionH relativeFrom="column">
                  <wp:posOffset>-220061</wp:posOffset>
                </wp:positionH>
                <wp:positionV relativeFrom="paragraph">
                  <wp:posOffset>494049</wp:posOffset>
                </wp:positionV>
                <wp:extent cx="3408045" cy="511628"/>
                <wp:effectExtent l="0" t="0" r="0" b="0"/>
                <wp:wrapNone/>
                <wp:docPr id="135220900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045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D6C2E" w14:textId="77777777" w:rsidR="00092F1E" w:rsidRDefault="00092F1E" w:rsidP="00092F1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Dossier Technique </w:t>
                            </w:r>
                          </w:p>
                          <w:p w14:paraId="1C1C0438" w14:textId="77777777" w:rsidR="00092F1E" w:rsidRDefault="00092F1E" w:rsidP="00092F1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</w:p>
                          <w:p w14:paraId="79DA9435" w14:textId="77777777" w:rsidR="00092F1E" w:rsidRPr="00393339" w:rsidRDefault="00092F1E" w:rsidP="00092F1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8271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7.35pt;margin-top:38.9pt;width:268.35pt;height:4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" filled="f" stroked="f" strokeweight=".5pt">
                <v:textbox>
                  <w:txbxContent>
                    <w:p w14:paraId="54AD6C2E" w14:textId="77777777" w:rsidR="00092F1E" w:rsidRDefault="00092F1E" w:rsidP="00092F1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Dossier Technique </w:t>
                      </w:r>
                    </w:p>
                    <w:p w14:paraId="1C1C0438" w14:textId="77777777" w:rsidR="00092F1E" w:rsidRDefault="00092F1E" w:rsidP="00092F1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</w:p>
                    <w:p w14:paraId="79DA9435" w14:textId="77777777" w:rsidR="00092F1E" w:rsidRPr="00393339" w:rsidRDefault="00092F1E" w:rsidP="00092F1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8BCAB3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3FEC1272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  <w:r w:rsidRPr="00B360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1384C" wp14:editId="33097322">
                <wp:simplePos x="0" y="0"/>
                <wp:positionH relativeFrom="column">
                  <wp:posOffset>3595551</wp:posOffset>
                </wp:positionH>
                <wp:positionV relativeFrom="paragraph">
                  <wp:posOffset>103867</wp:posOffset>
                </wp:positionV>
                <wp:extent cx="0" cy="7182853"/>
                <wp:effectExtent l="12700" t="0" r="12700" b="18415"/>
                <wp:wrapNone/>
                <wp:docPr id="55361293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8285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E9A1C" id="Connecteur droit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1pt,8.2pt" to="283.1pt,57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" strokecolor="#e97132 [3205]" strokeweight="2.25pt">
                <v:stroke joinstyle="miter"/>
              </v:line>
            </w:pict>
          </mc:Fallback>
        </mc:AlternateContent>
      </w:r>
    </w:p>
    <w:p w14:paraId="5E8C6E2A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4C6B176D" w14:textId="77777777" w:rsidR="00092F1E" w:rsidRPr="00B36023" w:rsidRDefault="00B36023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  <w:r w:rsidRPr="00B360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2A9AF" wp14:editId="7184593E">
                <wp:simplePos x="0" y="0"/>
                <wp:positionH relativeFrom="column">
                  <wp:posOffset>3709670</wp:posOffset>
                </wp:positionH>
                <wp:positionV relativeFrom="paragraph">
                  <wp:posOffset>118297</wp:posOffset>
                </wp:positionV>
                <wp:extent cx="3344545" cy="1041817"/>
                <wp:effectExtent l="0" t="0" r="0" b="0"/>
                <wp:wrapNone/>
                <wp:docPr id="509702804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545" cy="10418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22B2AA" w14:textId="5ADCC771" w:rsidR="00B36023" w:rsidRPr="00B36023" w:rsidRDefault="00212E38" w:rsidP="00092F1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97132" w:themeColor="accent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97132" w:themeColor="accent2"/>
                                <w:sz w:val="56"/>
                                <w:szCs w:val="56"/>
                              </w:rPr>
                              <w:t>Project Google Place</w:t>
                            </w:r>
                          </w:p>
                          <w:p w14:paraId="7C2CDD26" w14:textId="77777777" w:rsidR="00092F1E" w:rsidRDefault="00092F1E" w:rsidP="00092F1E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602D0040" w14:textId="77777777" w:rsidR="00092F1E" w:rsidRDefault="00092F1E" w:rsidP="00092F1E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  <w:p w14:paraId="396F846C" w14:textId="77777777" w:rsidR="00092F1E" w:rsidRPr="00B376D0" w:rsidRDefault="00092F1E" w:rsidP="00092F1E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376D0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Date : </w:t>
                            </w:r>
                            <w:r w:rsidRPr="00B376D0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376D0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TIME \@ "dddd d MMMM yyyy" </w:instrText>
                            </w:r>
                            <w:r w:rsidRPr="00B376D0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212E38"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vendredi 25 octobre 2024</w:t>
                            </w:r>
                            <w:r w:rsidRPr="00B376D0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9AF" id="Zone de texte 5" o:spid="_x0000_s1027" type="#_x0000_t202" style="position:absolute;left:0;text-align:left;margin-left:292.1pt;margin-top:9.3pt;width:263.35pt;height:82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" fillcolor="white [3201]" stroked="f" strokeweight=".5pt">
                <v:textbox>
                  <w:txbxContent>
                    <w:p w14:paraId="0622B2AA" w14:textId="5ADCC771" w:rsidR="00B36023" w:rsidRPr="00B36023" w:rsidRDefault="00212E38" w:rsidP="00092F1E">
                      <w:pPr>
                        <w:rPr>
                          <w:rFonts w:ascii="Calibri" w:hAnsi="Calibri" w:cs="Calibri"/>
                          <w:b/>
                          <w:bCs/>
                          <w:color w:val="E97132" w:themeColor="accent2"/>
                          <w:sz w:val="56"/>
                          <w:szCs w:val="5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E97132" w:themeColor="accent2"/>
                          <w:sz w:val="56"/>
                          <w:szCs w:val="56"/>
                        </w:rPr>
                        <w:t>Project Google Place</w:t>
                      </w:r>
                    </w:p>
                    <w:p w14:paraId="7C2CDD26" w14:textId="77777777" w:rsidR="00092F1E" w:rsidRDefault="00092F1E" w:rsidP="00092F1E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602D0040" w14:textId="77777777" w:rsidR="00092F1E" w:rsidRDefault="00092F1E" w:rsidP="00092F1E">
                      <w:pPr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  <w:p w14:paraId="396F846C" w14:textId="77777777" w:rsidR="00092F1E" w:rsidRPr="00B376D0" w:rsidRDefault="00092F1E" w:rsidP="00092F1E">
                      <w:p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</w:pPr>
                      <w:r w:rsidRPr="00B376D0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Date : </w:t>
                      </w:r>
                      <w:r w:rsidRPr="00B376D0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B376D0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instrText xml:space="preserve"> TIME \@ "dddd d MMMM yyyy" </w:instrText>
                      </w:r>
                      <w:r w:rsidRPr="00B376D0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212E38">
                        <w:rPr>
                          <w:rFonts w:ascii="Calibri" w:hAnsi="Calibri" w:cs="Calibri"/>
                          <w:noProof/>
                          <w:color w:val="000000" w:themeColor="text1"/>
                          <w:sz w:val="20"/>
                          <w:szCs w:val="20"/>
                        </w:rPr>
                        <w:t>vendredi 25 octobre 2024</w:t>
                      </w:r>
                      <w:r w:rsidRPr="00B376D0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436E8617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021B03DD" w14:textId="77777777" w:rsidR="00092F1E" w:rsidRPr="00B36023" w:rsidRDefault="00B36023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  <w:r w:rsidRPr="00B36023"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D6081FA" wp14:editId="7A6747BB">
            <wp:simplePos x="0" y="0"/>
            <wp:positionH relativeFrom="margin">
              <wp:posOffset>-1612265</wp:posOffset>
            </wp:positionH>
            <wp:positionV relativeFrom="margin">
              <wp:posOffset>3618230</wp:posOffset>
            </wp:positionV>
            <wp:extent cx="6073775" cy="2951480"/>
            <wp:effectExtent l="0" t="952" r="0" b="0"/>
            <wp:wrapSquare wrapText="bothSides"/>
            <wp:docPr id="1326881150" name="Image 1" descr="Une image contenant nuage, ciel, plein air, Amb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1150" name="Image 1" descr="Une image contenant nuage, ciel, plein air, Ambré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073775" cy="295148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FF127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1E834408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2CD5AFBD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1CC3AE6B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1A0700A9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19B1194E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3A248ADF" w14:textId="77777777" w:rsidR="00092F1E" w:rsidRPr="00B36023" w:rsidRDefault="00092F1E" w:rsidP="00092F1E">
      <w:pPr>
        <w:pStyle w:val="Paragraphe"/>
        <w:ind w:firstLine="0"/>
        <w:rPr>
          <w:rFonts w:ascii="Segoe UI" w:hAnsi="Segoe UI" w:cs="Segoe UI"/>
          <w:b/>
          <w:bCs/>
          <w:color w:val="E97132" w:themeColor="accent2"/>
          <w:sz w:val="36"/>
          <w:szCs w:val="36"/>
        </w:rPr>
      </w:pPr>
    </w:p>
    <w:p w14:paraId="26F05612" w14:textId="77777777" w:rsidR="00092F1E" w:rsidRPr="00B36023" w:rsidRDefault="00092F1E" w:rsidP="00092F1E"/>
    <w:p w14:paraId="6D22A7D5" w14:textId="77777777" w:rsidR="00092F1E" w:rsidRPr="00B36023" w:rsidRDefault="00092F1E" w:rsidP="00092F1E">
      <w:pPr>
        <w:pStyle w:val="Titre3"/>
        <w:numPr>
          <w:ilvl w:val="0"/>
          <w:numId w:val="0"/>
        </w:numPr>
        <w:ind w:left="504" w:hanging="504"/>
      </w:pPr>
    </w:p>
    <w:p w14:paraId="658D9887" w14:textId="77777777" w:rsidR="00092F1E" w:rsidRPr="00B36023" w:rsidRDefault="00092F1E" w:rsidP="00092F1E">
      <w:pPr>
        <w:pStyle w:val="Paragraphe"/>
      </w:pPr>
    </w:p>
    <w:p w14:paraId="04216084" w14:textId="77777777" w:rsidR="00092F1E" w:rsidRPr="00B36023" w:rsidRDefault="00092F1E" w:rsidP="00092F1E">
      <w:pPr>
        <w:pStyle w:val="Paragraphe"/>
      </w:pPr>
    </w:p>
    <w:p w14:paraId="0F8069E5" w14:textId="77777777" w:rsidR="00092F1E" w:rsidRPr="00B36023" w:rsidRDefault="00092F1E" w:rsidP="00092F1E">
      <w:pPr>
        <w:pStyle w:val="Paragraphe"/>
      </w:pPr>
      <w:r w:rsidRPr="00B360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37D122" wp14:editId="635EFD76">
                <wp:simplePos x="0" y="0"/>
                <wp:positionH relativeFrom="column">
                  <wp:posOffset>3788229</wp:posOffset>
                </wp:positionH>
                <wp:positionV relativeFrom="paragraph">
                  <wp:posOffset>146594</wp:posOffset>
                </wp:positionV>
                <wp:extent cx="2995863" cy="866274"/>
                <wp:effectExtent l="0" t="0" r="1905" b="0"/>
                <wp:wrapNone/>
                <wp:docPr id="85245722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863" cy="866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F20ABA" w14:textId="77777777" w:rsidR="00092F1E" w:rsidRPr="00671E1C" w:rsidRDefault="00092F1E" w:rsidP="00092F1E">
                            <w:pPr>
                              <w:rPr>
                                <w:color w:val="E97132" w:themeColor="accent2"/>
                              </w:rPr>
                            </w:pPr>
                            <w:r w:rsidRPr="00671E1C">
                              <w:rPr>
                                <w:color w:val="E97132" w:themeColor="accent2"/>
                              </w:rPr>
                              <w:t xml:space="preserve">Guillaume Genest </w:t>
                            </w:r>
                          </w:p>
                          <w:p w14:paraId="22923D5D" w14:textId="77777777" w:rsidR="00092F1E" w:rsidRDefault="00092F1E" w:rsidP="00092F1E">
                            <w:hyperlink r:id="rId8" w:history="1">
                              <w:r w:rsidRPr="00A92D67">
                                <w:rPr>
                                  <w:rStyle w:val="Lienhypertexte"/>
                                </w:rPr>
                                <w:t>guillaume-genest2@hotmail.fr</w:t>
                              </w:r>
                            </w:hyperlink>
                          </w:p>
                          <w:p w14:paraId="5F48F0AD" w14:textId="77777777" w:rsidR="00092F1E" w:rsidRDefault="00092F1E" w:rsidP="00092F1E">
                            <w:r>
                              <w:t xml:space="preserve">+33 07 86 52 35 83 </w:t>
                            </w:r>
                          </w:p>
                          <w:p w14:paraId="0C45F92A" w14:textId="77777777" w:rsidR="00092F1E" w:rsidRDefault="00092F1E" w:rsidP="00092F1E">
                            <w:r>
                              <w:t>SIREN : 94974660600019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7D122" id="Zone de texte 4" o:spid="_x0000_s1028" type="#_x0000_t202" style="position:absolute;left:0;text-align:left;margin-left:298.3pt;margin-top:11.55pt;width:235.9pt;height:68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" fillcolor="white [3201]" stroked="f" strokeweight=".5pt">
                <v:textbox>
                  <w:txbxContent>
                    <w:p w14:paraId="2AF20ABA" w14:textId="77777777" w:rsidR="00092F1E" w:rsidRPr="00671E1C" w:rsidRDefault="00092F1E" w:rsidP="00092F1E">
                      <w:pPr>
                        <w:rPr>
                          <w:color w:val="E97132" w:themeColor="accent2"/>
                        </w:rPr>
                      </w:pPr>
                      <w:r w:rsidRPr="00671E1C">
                        <w:rPr>
                          <w:color w:val="E97132" w:themeColor="accent2"/>
                        </w:rPr>
                        <w:t xml:space="preserve">Guillaume Genest </w:t>
                      </w:r>
                    </w:p>
                    <w:p w14:paraId="22923D5D" w14:textId="77777777" w:rsidR="00092F1E" w:rsidRDefault="00092F1E" w:rsidP="00092F1E">
                      <w:hyperlink r:id="rId9" w:history="1">
                        <w:r w:rsidRPr="00A92D67">
                          <w:rPr>
                            <w:rStyle w:val="Lienhypertexte"/>
                          </w:rPr>
                          <w:t>guillaume-genest2@hotmail.fr</w:t>
                        </w:r>
                      </w:hyperlink>
                    </w:p>
                    <w:p w14:paraId="5F48F0AD" w14:textId="77777777" w:rsidR="00092F1E" w:rsidRDefault="00092F1E" w:rsidP="00092F1E">
                      <w:r>
                        <w:t xml:space="preserve">+33 07 86 52 35 83 </w:t>
                      </w:r>
                    </w:p>
                    <w:p w14:paraId="0C45F92A" w14:textId="77777777" w:rsidR="00092F1E" w:rsidRDefault="00092F1E" w:rsidP="00092F1E">
                      <w:r>
                        <w:t>SIREN : 94974660600019</w:t>
                      </w:r>
                    </w:p>
                  </w:txbxContent>
                </v:textbox>
              </v:shape>
            </w:pict>
          </mc:Fallback>
        </mc:AlternateContent>
      </w:r>
    </w:p>
    <w:p w14:paraId="4C6B23AC" w14:textId="77777777" w:rsidR="00092F1E" w:rsidRPr="00B36023" w:rsidRDefault="00092F1E" w:rsidP="00092F1E">
      <w:pPr>
        <w:pStyle w:val="Paragraphe"/>
      </w:pPr>
    </w:p>
    <w:p w14:paraId="45446124" w14:textId="77777777" w:rsidR="00092F1E" w:rsidRPr="00B36023" w:rsidRDefault="00092F1E" w:rsidP="00092F1E">
      <w:pPr>
        <w:pStyle w:val="Paragraphe"/>
      </w:pPr>
    </w:p>
    <w:p w14:paraId="6B4F6BE1" w14:textId="77777777" w:rsidR="00092F1E" w:rsidRPr="00B36023" w:rsidRDefault="00092F1E" w:rsidP="00092F1E">
      <w:pPr>
        <w:pStyle w:val="Paragraphe"/>
      </w:pPr>
    </w:p>
    <w:p w14:paraId="60EA93B8" w14:textId="77777777" w:rsidR="00092F1E" w:rsidRPr="00B36023" w:rsidRDefault="00092F1E" w:rsidP="00092F1E">
      <w:pPr>
        <w:pStyle w:val="Paragraphe"/>
      </w:pPr>
    </w:p>
    <w:sdt>
      <w:sdtPr>
        <w:rPr>
          <w:rFonts w:asciiTheme="minorHAnsi" w:hAnsiTheme="minorHAnsi"/>
          <w:b w:val="0"/>
          <w:caps w:val="0"/>
          <w:color w:val="auto"/>
          <w:spacing w:val="0"/>
          <w:kern w:val="0"/>
          <w:sz w:val="22"/>
          <w:szCs w:val="24"/>
        </w:rPr>
        <w:id w:val="18839862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231D2C9" w14:textId="77777777" w:rsidR="00092F1E" w:rsidRPr="00B36023" w:rsidRDefault="00092F1E" w:rsidP="00092F1E">
          <w:pPr>
            <w:pStyle w:val="En-ttedetabledesmatires"/>
          </w:pPr>
          <w:r w:rsidRPr="00B36023">
            <w:t>Table des matières</w:t>
          </w:r>
        </w:p>
        <w:p w14:paraId="6C7033CC" w14:textId="77777777" w:rsidR="00B36023" w:rsidRPr="00B36023" w:rsidRDefault="00092F1E">
          <w:pPr>
            <w:pStyle w:val="TM1"/>
            <w:tabs>
              <w:tab w:val="left" w:pos="440"/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B36023">
            <w:rPr>
              <w:b w:val="0"/>
              <w:bCs w:val="0"/>
            </w:rPr>
            <w:fldChar w:fldCharType="begin"/>
          </w:r>
          <w:r w:rsidRPr="00B36023">
            <w:instrText>TOC \o "1-3" \h \z \u</w:instrText>
          </w:r>
          <w:r w:rsidRPr="00B36023">
            <w:rPr>
              <w:b w:val="0"/>
              <w:bCs w:val="0"/>
            </w:rPr>
            <w:fldChar w:fldCharType="separate"/>
          </w:r>
          <w:hyperlink w:anchor="_Toc180414756" w:history="1">
            <w:r w:rsidR="00B36023" w:rsidRPr="00B36023">
              <w:rPr>
                <w:rStyle w:val="Lienhypertexte"/>
                <w:noProof/>
              </w:rPr>
              <w:t>I.</w:t>
            </w:r>
            <w:r w:rsidR="00B36023" w:rsidRPr="00B36023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B36023" w:rsidRPr="00B36023">
              <w:rPr>
                <w:rStyle w:val="Lienhypertexte"/>
                <w:noProof/>
              </w:rPr>
              <w:t>Introduction</w:t>
            </w:r>
            <w:r w:rsidR="00B36023" w:rsidRPr="00B36023">
              <w:rPr>
                <w:noProof/>
                <w:webHidden/>
              </w:rPr>
              <w:tab/>
            </w:r>
            <w:r w:rsidR="00B36023" w:rsidRPr="00B36023">
              <w:rPr>
                <w:noProof/>
                <w:webHidden/>
              </w:rPr>
              <w:fldChar w:fldCharType="begin"/>
            </w:r>
            <w:r w:rsidR="00B36023" w:rsidRPr="00B36023">
              <w:rPr>
                <w:noProof/>
                <w:webHidden/>
              </w:rPr>
              <w:instrText xml:space="preserve"> PAGEREF _Toc180414756 \h </w:instrText>
            </w:r>
            <w:r w:rsidR="00B36023" w:rsidRPr="00B36023">
              <w:rPr>
                <w:noProof/>
                <w:webHidden/>
              </w:rPr>
            </w:r>
            <w:r w:rsidR="00B36023" w:rsidRPr="00B36023">
              <w:rPr>
                <w:noProof/>
                <w:webHidden/>
              </w:rPr>
              <w:fldChar w:fldCharType="separate"/>
            </w:r>
            <w:r w:rsidR="00B36023" w:rsidRPr="00B36023">
              <w:rPr>
                <w:noProof/>
                <w:webHidden/>
              </w:rPr>
              <w:t>3</w:t>
            </w:r>
            <w:r w:rsidR="00B36023" w:rsidRPr="00B36023">
              <w:rPr>
                <w:noProof/>
                <w:webHidden/>
              </w:rPr>
              <w:fldChar w:fldCharType="end"/>
            </w:r>
          </w:hyperlink>
        </w:p>
        <w:p w14:paraId="277FFD97" w14:textId="77777777" w:rsidR="00B36023" w:rsidRPr="00B36023" w:rsidRDefault="00B36023">
          <w:pPr>
            <w:pStyle w:val="TM2"/>
            <w:tabs>
              <w:tab w:val="left" w:pos="880"/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0414757" w:history="1">
            <w:r w:rsidRPr="00B36023">
              <w:rPr>
                <w:rStyle w:val="Lienhypertexte"/>
                <w:noProof/>
              </w:rPr>
              <w:t>I.1.</w:t>
            </w:r>
            <w:r w:rsidRPr="00B3602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6023">
              <w:rPr>
                <w:rStyle w:val="Lienhypertexte"/>
                <w:noProof/>
              </w:rPr>
              <w:t>Préambule</w:t>
            </w:r>
            <w:r w:rsidRPr="00B36023">
              <w:rPr>
                <w:noProof/>
                <w:webHidden/>
              </w:rPr>
              <w:tab/>
            </w:r>
            <w:r w:rsidRPr="00B36023">
              <w:rPr>
                <w:noProof/>
                <w:webHidden/>
              </w:rPr>
              <w:fldChar w:fldCharType="begin"/>
            </w:r>
            <w:r w:rsidRPr="00B36023">
              <w:rPr>
                <w:noProof/>
                <w:webHidden/>
              </w:rPr>
              <w:instrText xml:space="preserve"> PAGEREF _Toc180414757 \h </w:instrText>
            </w:r>
            <w:r w:rsidRPr="00B36023">
              <w:rPr>
                <w:noProof/>
                <w:webHidden/>
              </w:rPr>
            </w:r>
            <w:r w:rsidRPr="00B36023">
              <w:rPr>
                <w:noProof/>
                <w:webHidden/>
              </w:rPr>
              <w:fldChar w:fldCharType="separate"/>
            </w:r>
            <w:r w:rsidRPr="00B36023">
              <w:rPr>
                <w:noProof/>
                <w:webHidden/>
              </w:rPr>
              <w:t>3</w:t>
            </w:r>
            <w:r w:rsidRPr="00B36023">
              <w:rPr>
                <w:noProof/>
                <w:webHidden/>
              </w:rPr>
              <w:fldChar w:fldCharType="end"/>
            </w:r>
          </w:hyperlink>
        </w:p>
        <w:p w14:paraId="743053A8" w14:textId="77777777" w:rsidR="00B36023" w:rsidRPr="00B36023" w:rsidRDefault="00B36023">
          <w:pPr>
            <w:pStyle w:val="TM2"/>
            <w:tabs>
              <w:tab w:val="left" w:pos="880"/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0414758" w:history="1">
            <w:r w:rsidRPr="00B36023">
              <w:rPr>
                <w:rStyle w:val="Lienhypertexte"/>
                <w:noProof/>
              </w:rPr>
              <w:t>I.2.</w:t>
            </w:r>
            <w:r w:rsidRPr="00B3602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6023">
              <w:rPr>
                <w:rStyle w:val="Lienhypertexte"/>
                <w:noProof/>
              </w:rPr>
              <w:t>Revision du Document</w:t>
            </w:r>
            <w:r w:rsidRPr="00B36023">
              <w:rPr>
                <w:noProof/>
                <w:webHidden/>
              </w:rPr>
              <w:tab/>
            </w:r>
            <w:r w:rsidRPr="00B36023">
              <w:rPr>
                <w:noProof/>
                <w:webHidden/>
              </w:rPr>
              <w:fldChar w:fldCharType="begin"/>
            </w:r>
            <w:r w:rsidRPr="00B36023">
              <w:rPr>
                <w:noProof/>
                <w:webHidden/>
              </w:rPr>
              <w:instrText xml:space="preserve"> PAGEREF _Toc180414758 \h </w:instrText>
            </w:r>
            <w:r w:rsidRPr="00B36023">
              <w:rPr>
                <w:noProof/>
                <w:webHidden/>
              </w:rPr>
            </w:r>
            <w:r w:rsidRPr="00B36023">
              <w:rPr>
                <w:noProof/>
                <w:webHidden/>
              </w:rPr>
              <w:fldChar w:fldCharType="separate"/>
            </w:r>
            <w:r w:rsidRPr="00B36023">
              <w:rPr>
                <w:noProof/>
                <w:webHidden/>
              </w:rPr>
              <w:t>3</w:t>
            </w:r>
            <w:r w:rsidRPr="00B36023">
              <w:rPr>
                <w:noProof/>
                <w:webHidden/>
              </w:rPr>
              <w:fldChar w:fldCharType="end"/>
            </w:r>
          </w:hyperlink>
        </w:p>
        <w:p w14:paraId="7D065102" w14:textId="77777777" w:rsidR="00B36023" w:rsidRPr="00B36023" w:rsidRDefault="00B36023">
          <w:pPr>
            <w:pStyle w:val="TM1"/>
            <w:tabs>
              <w:tab w:val="left" w:pos="660"/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0414759" w:history="1">
            <w:r w:rsidRPr="00B36023">
              <w:rPr>
                <w:rStyle w:val="Lienhypertexte"/>
                <w:noProof/>
              </w:rPr>
              <w:t>II.</w:t>
            </w:r>
            <w:r w:rsidRPr="00B36023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B36023">
              <w:rPr>
                <w:rStyle w:val="Lienhypertexte"/>
                <w:noProof/>
              </w:rPr>
              <w:t>Projet</w:t>
            </w:r>
            <w:r w:rsidRPr="00B36023">
              <w:rPr>
                <w:noProof/>
                <w:webHidden/>
              </w:rPr>
              <w:tab/>
            </w:r>
            <w:r w:rsidRPr="00B36023">
              <w:rPr>
                <w:noProof/>
                <w:webHidden/>
              </w:rPr>
              <w:fldChar w:fldCharType="begin"/>
            </w:r>
            <w:r w:rsidRPr="00B36023">
              <w:rPr>
                <w:noProof/>
                <w:webHidden/>
              </w:rPr>
              <w:instrText xml:space="preserve"> PAGEREF _Toc180414759 \h </w:instrText>
            </w:r>
            <w:r w:rsidRPr="00B36023">
              <w:rPr>
                <w:noProof/>
                <w:webHidden/>
              </w:rPr>
            </w:r>
            <w:r w:rsidRPr="00B36023">
              <w:rPr>
                <w:noProof/>
                <w:webHidden/>
              </w:rPr>
              <w:fldChar w:fldCharType="separate"/>
            </w:r>
            <w:r w:rsidRPr="00B36023">
              <w:rPr>
                <w:noProof/>
                <w:webHidden/>
              </w:rPr>
              <w:t>4</w:t>
            </w:r>
            <w:r w:rsidRPr="00B36023">
              <w:rPr>
                <w:noProof/>
                <w:webHidden/>
              </w:rPr>
              <w:fldChar w:fldCharType="end"/>
            </w:r>
          </w:hyperlink>
        </w:p>
        <w:p w14:paraId="765EB907" w14:textId="77777777" w:rsidR="00B36023" w:rsidRPr="00B36023" w:rsidRDefault="00B36023">
          <w:pPr>
            <w:pStyle w:val="TM2"/>
            <w:tabs>
              <w:tab w:val="left" w:pos="880"/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0414760" w:history="1">
            <w:r w:rsidRPr="00B36023">
              <w:rPr>
                <w:rStyle w:val="Lienhypertexte"/>
                <w:noProof/>
              </w:rPr>
              <w:t>II.1.</w:t>
            </w:r>
            <w:r w:rsidRPr="00B3602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36023">
              <w:rPr>
                <w:rStyle w:val="Lienhypertexte"/>
                <w:noProof/>
              </w:rPr>
              <w:t>Définition</w:t>
            </w:r>
            <w:r w:rsidRPr="00B36023">
              <w:rPr>
                <w:noProof/>
                <w:webHidden/>
              </w:rPr>
              <w:tab/>
            </w:r>
            <w:r w:rsidRPr="00B36023">
              <w:rPr>
                <w:noProof/>
                <w:webHidden/>
              </w:rPr>
              <w:fldChar w:fldCharType="begin"/>
            </w:r>
            <w:r w:rsidRPr="00B36023">
              <w:rPr>
                <w:noProof/>
                <w:webHidden/>
              </w:rPr>
              <w:instrText xml:space="preserve"> PAGEREF _Toc180414760 \h </w:instrText>
            </w:r>
            <w:r w:rsidRPr="00B36023">
              <w:rPr>
                <w:noProof/>
                <w:webHidden/>
              </w:rPr>
            </w:r>
            <w:r w:rsidRPr="00B36023">
              <w:rPr>
                <w:noProof/>
                <w:webHidden/>
              </w:rPr>
              <w:fldChar w:fldCharType="separate"/>
            </w:r>
            <w:r w:rsidRPr="00B36023">
              <w:rPr>
                <w:noProof/>
                <w:webHidden/>
              </w:rPr>
              <w:t>4</w:t>
            </w:r>
            <w:r w:rsidRPr="00B36023">
              <w:rPr>
                <w:noProof/>
                <w:webHidden/>
              </w:rPr>
              <w:fldChar w:fldCharType="end"/>
            </w:r>
          </w:hyperlink>
        </w:p>
        <w:p w14:paraId="2AED32C3" w14:textId="77777777" w:rsidR="00092F1E" w:rsidRPr="00B36023" w:rsidRDefault="00092F1E" w:rsidP="00092F1E">
          <w:r w:rsidRPr="00B36023">
            <w:rPr>
              <w:b/>
              <w:bCs/>
              <w:noProof/>
            </w:rPr>
            <w:fldChar w:fldCharType="end"/>
          </w:r>
        </w:p>
      </w:sdtContent>
    </w:sdt>
    <w:p w14:paraId="68C127FF" w14:textId="77777777" w:rsidR="00092F1E" w:rsidRPr="00B36023" w:rsidRDefault="00092F1E" w:rsidP="00092F1E">
      <w:pPr>
        <w:pStyle w:val="Paragraphe"/>
      </w:pPr>
    </w:p>
    <w:p w14:paraId="55285493" w14:textId="77777777" w:rsidR="00092F1E" w:rsidRPr="00B36023" w:rsidRDefault="00092F1E" w:rsidP="00092F1E">
      <w:pPr>
        <w:pStyle w:val="Paragraphe"/>
      </w:pPr>
    </w:p>
    <w:p w14:paraId="07417DAC" w14:textId="77777777" w:rsidR="00092F1E" w:rsidRPr="00B36023" w:rsidRDefault="00092F1E" w:rsidP="00092F1E">
      <w:pPr>
        <w:pStyle w:val="Paragraphe"/>
      </w:pPr>
    </w:p>
    <w:p w14:paraId="767EE308" w14:textId="77777777" w:rsidR="00092F1E" w:rsidRPr="00B36023" w:rsidRDefault="00092F1E" w:rsidP="00092F1E">
      <w:pPr>
        <w:pStyle w:val="Paragraphe"/>
      </w:pPr>
    </w:p>
    <w:p w14:paraId="7CD8A8E8" w14:textId="77777777" w:rsidR="00092F1E" w:rsidRPr="00B36023" w:rsidRDefault="00092F1E" w:rsidP="00092F1E">
      <w:pPr>
        <w:pStyle w:val="Paragraphe"/>
      </w:pPr>
    </w:p>
    <w:p w14:paraId="1ED4C7FD" w14:textId="77777777" w:rsidR="00092F1E" w:rsidRPr="00B36023" w:rsidRDefault="00092F1E" w:rsidP="00092F1E">
      <w:pPr>
        <w:pStyle w:val="Paragraphe"/>
      </w:pPr>
    </w:p>
    <w:p w14:paraId="64090A8D" w14:textId="77777777" w:rsidR="00092F1E" w:rsidRPr="00B36023" w:rsidRDefault="00092F1E" w:rsidP="00092F1E">
      <w:pPr>
        <w:pStyle w:val="Paragraphe"/>
      </w:pPr>
    </w:p>
    <w:p w14:paraId="49E6B4AA" w14:textId="77777777" w:rsidR="00092F1E" w:rsidRPr="00B36023" w:rsidRDefault="00092F1E" w:rsidP="00092F1E">
      <w:pPr>
        <w:pStyle w:val="Paragraphe"/>
      </w:pPr>
    </w:p>
    <w:p w14:paraId="32ADB7BF" w14:textId="77777777" w:rsidR="00092F1E" w:rsidRPr="00B36023" w:rsidRDefault="00092F1E" w:rsidP="00092F1E">
      <w:pPr>
        <w:pStyle w:val="Paragraphe"/>
      </w:pPr>
    </w:p>
    <w:p w14:paraId="4D6EF9FF" w14:textId="77777777" w:rsidR="00092F1E" w:rsidRPr="00B36023" w:rsidRDefault="00092F1E" w:rsidP="00092F1E">
      <w:pPr>
        <w:pStyle w:val="Paragraphe"/>
      </w:pPr>
    </w:p>
    <w:p w14:paraId="35797CC9" w14:textId="77777777" w:rsidR="00092F1E" w:rsidRPr="00B36023" w:rsidRDefault="00092F1E" w:rsidP="00092F1E">
      <w:pPr>
        <w:pStyle w:val="Paragraphe"/>
      </w:pPr>
    </w:p>
    <w:p w14:paraId="10B4F9FF" w14:textId="77777777" w:rsidR="00B36023" w:rsidRPr="00B36023" w:rsidRDefault="00B36023" w:rsidP="00092F1E">
      <w:pPr>
        <w:pStyle w:val="Paragraphe"/>
      </w:pPr>
    </w:p>
    <w:p w14:paraId="09E77059" w14:textId="77777777" w:rsidR="00B36023" w:rsidRPr="00B36023" w:rsidRDefault="00B36023" w:rsidP="00092F1E">
      <w:pPr>
        <w:pStyle w:val="Paragraphe"/>
      </w:pPr>
    </w:p>
    <w:p w14:paraId="0ECDCF77" w14:textId="77777777" w:rsidR="00B36023" w:rsidRPr="00B36023" w:rsidRDefault="00B36023" w:rsidP="00092F1E">
      <w:pPr>
        <w:pStyle w:val="Paragraphe"/>
      </w:pPr>
    </w:p>
    <w:p w14:paraId="089CC680" w14:textId="77777777" w:rsidR="00B36023" w:rsidRPr="00B36023" w:rsidRDefault="00B36023" w:rsidP="00092F1E">
      <w:pPr>
        <w:pStyle w:val="Paragraphe"/>
      </w:pPr>
    </w:p>
    <w:p w14:paraId="0177CDCF" w14:textId="77777777" w:rsidR="00B36023" w:rsidRPr="00B36023" w:rsidRDefault="00B36023" w:rsidP="00092F1E">
      <w:pPr>
        <w:pStyle w:val="Paragraphe"/>
      </w:pPr>
    </w:p>
    <w:p w14:paraId="6C1F1F3E" w14:textId="77777777" w:rsidR="00B36023" w:rsidRPr="00B36023" w:rsidRDefault="00B36023" w:rsidP="00092F1E">
      <w:pPr>
        <w:pStyle w:val="Paragraphe"/>
      </w:pPr>
    </w:p>
    <w:p w14:paraId="00FE6B57" w14:textId="77777777" w:rsidR="00B36023" w:rsidRPr="00B36023" w:rsidRDefault="00B36023" w:rsidP="00092F1E">
      <w:pPr>
        <w:pStyle w:val="Paragraphe"/>
      </w:pPr>
    </w:p>
    <w:p w14:paraId="3B689124" w14:textId="77777777" w:rsidR="00092F1E" w:rsidRPr="00B36023" w:rsidRDefault="00092F1E" w:rsidP="00092F1E">
      <w:pPr>
        <w:pStyle w:val="Paragraphe"/>
        <w:ind w:firstLine="0"/>
      </w:pPr>
    </w:p>
    <w:p w14:paraId="3594F62F" w14:textId="77777777" w:rsidR="00092F1E" w:rsidRPr="00B36023" w:rsidRDefault="00092F1E" w:rsidP="00092F1E">
      <w:pPr>
        <w:pStyle w:val="Titre1"/>
      </w:pPr>
      <w:bookmarkStart w:id="0" w:name="_Toc167186521"/>
      <w:bookmarkStart w:id="1" w:name="_Toc180414756"/>
      <w:r w:rsidRPr="00B36023">
        <w:lastRenderedPageBreak/>
        <w:t>Introduction</w:t>
      </w:r>
      <w:bookmarkEnd w:id="0"/>
      <w:bookmarkEnd w:id="1"/>
    </w:p>
    <w:p w14:paraId="2EB541CA" w14:textId="77777777" w:rsidR="00092F1E" w:rsidRPr="00B36023" w:rsidRDefault="00092F1E" w:rsidP="00092F1E">
      <w:pPr>
        <w:pStyle w:val="Titre2"/>
        <w:rPr>
          <w:lang w:val="fr-FR"/>
        </w:rPr>
      </w:pPr>
      <w:bookmarkStart w:id="2" w:name="_Toc167186522"/>
      <w:bookmarkStart w:id="3" w:name="_Toc180414757"/>
      <w:r w:rsidRPr="00B36023">
        <w:rPr>
          <w:lang w:val="fr-FR"/>
        </w:rPr>
        <w:t>Préambule</w:t>
      </w:r>
      <w:bookmarkEnd w:id="2"/>
      <w:bookmarkEnd w:id="3"/>
    </w:p>
    <w:p w14:paraId="7AA9BE9E" w14:textId="77777777" w:rsidR="00092F1E" w:rsidRPr="00B36023" w:rsidRDefault="00092F1E" w:rsidP="00092F1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36023">
        <w:rPr>
          <w:rFonts w:asciiTheme="minorHAnsi" w:hAnsiTheme="minorHAnsi" w:cstheme="minorHAnsi"/>
          <w:sz w:val="20"/>
          <w:szCs w:val="20"/>
        </w:rPr>
        <w:t>Ce document technique fournit une vue d'ensemble détaillée des aspects clés [Nom du projet</w:t>
      </w:r>
      <w:proofErr w:type="gramStart"/>
      <w:r w:rsidRPr="00B36023">
        <w:rPr>
          <w:rFonts w:asciiTheme="minorHAnsi" w:hAnsiTheme="minorHAnsi" w:cstheme="minorHAnsi"/>
          <w:sz w:val="20"/>
          <w:szCs w:val="20"/>
        </w:rPr>
        <w:t>] .</w:t>
      </w:r>
      <w:proofErr w:type="gramEnd"/>
      <w:r w:rsidRPr="00B36023">
        <w:rPr>
          <w:rFonts w:asciiTheme="minorHAnsi" w:hAnsiTheme="minorHAnsi" w:cstheme="minorHAnsi"/>
          <w:sz w:val="20"/>
          <w:szCs w:val="20"/>
        </w:rPr>
        <w:t xml:space="preserve"> Il décrit les spécifications, les fonctionnalités, et les meilleures pratiques à suivre pour assurer la qualité et les performances. Ce guide offre les informations nécessaires pour comprendre, implémenter et maintenir efficacement le projet. </w:t>
      </w:r>
    </w:p>
    <w:p w14:paraId="5D02A43D" w14:textId="77777777" w:rsidR="00092F1E" w:rsidRPr="00B36023" w:rsidRDefault="00092F1E" w:rsidP="00092F1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36023">
        <w:rPr>
          <w:rFonts w:asciiTheme="minorHAnsi" w:hAnsiTheme="minorHAnsi" w:cstheme="minorHAnsi"/>
          <w:sz w:val="20"/>
          <w:szCs w:val="20"/>
        </w:rPr>
        <w:t xml:space="preserve">[Nom du </w:t>
      </w:r>
      <w:proofErr w:type="gramStart"/>
      <w:r w:rsidRPr="00B36023">
        <w:rPr>
          <w:rFonts w:asciiTheme="minorHAnsi" w:hAnsiTheme="minorHAnsi" w:cstheme="minorHAnsi"/>
          <w:sz w:val="20"/>
          <w:szCs w:val="20"/>
        </w:rPr>
        <w:t>projets]  est</w:t>
      </w:r>
      <w:proofErr w:type="gramEnd"/>
      <w:r w:rsidRPr="00B36023">
        <w:rPr>
          <w:rFonts w:asciiTheme="minorHAnsi" w:hAnsiTheme="minorHAnsi" w:cstheme="minorHAnsi"/>
          <w:sz w:val="20"/>
          <w:szCs w:val="20"/>
        </w:rPr>
        <w:t xml:space="preserve"> un outil puissant qui permet aux développeurs de réaliser des analyses détaillées des performances, du comportement et de divers aspects de leurs applications.</w:t>
      </w:r>
    </w:p>
    <w:p w14:paraId="4963A747" w14:textId="30725DD0" w:rsidR="00092F1E" w:rsidRPr="00B36023" w:rsidRDefault="00212E38" w:rsidP="00092F1E">
      <w:pPr>
        <w:pStyle w:val="Titre2"/>
        <w:rPr>
          <w:lang w:val="fr-FR"/>
        </w:rPr>
      </w:pPr>
      <w:bookmarkStart w:id="4" w:name="_Toc167186526"/>
      <w:bookmarkStart w:id="5" w:name="_Toc180414758"/>
      <w:r w:rsidRPr="00B36023">
        <w:rPr>
          <w:lang w:val="fr-FR"/>
        </w:rPr>
        <w:t>Révision</w:t>
      </w:r>
      <w:r w:rsidR="00092F1E" w:rsidRPr="00B36023">
        <w:rPr>
          <w:lang w:val="fr-FR"/>
        </w:rPr>
        <w:t xml:space="preserve"> du Document</w:t>
      </w:r>
      <w:bookmarkEnd w:id="4"/>
      <w:bookmarkEnd w:id="5"/>
    </w:p>
    <w:tbl>
      <w:tblPr>
        <w:tblStyle w:val="Grilledutableau"/>
        <w:tblW w:w="1052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2"/>
        <w:gridCol w:w="2186"/>
        <w:gridCol w:w="2187"/>
        <w:gridCol w:w="4373"/>
      </w:tblGrid>
      <w:tr w:rsidR="00092F1E" w:rsidRPr="00B36023" w14:paraId="7B34586E" w14:textId="77777777" w:rsidTr="004C1049">
        <w:trPr>
          <w:trHeight w:val="352"/>
        </w:trPr>
        <w:tc>
          <w:tcPr>
            <w:tcW w:w="1782" w:type="dxa"/>
          </w:tcPr>
          <w:p w14:paraId="0F1536F2" w14:textId="77777777" w:rsidR="00092F1E" w:rsidRPr="00B36023" w:rsidRDefault="00092F1E" w:rsidP="004C1049">
            <w:r w:rsidRPr="00B36023">
              <w:t>Version</w:t>
            </w:r>
          </w:p>
        </w:tc>
        <w:tc>
          <w:tcPr>
            <w:tcW w:w="2186" w:type="dxa"/>
          </w:tcPr>
          <w:p w14:paraId="3BE9A7D3" w14:textId="77777777" w:rsidR="00092F1E" w:rsidRPr="00B36023" w:rsidRDefault="00092F1E" w:rsidP="004C1049">
            <w:r w:rsidRPr="00B36023">
              <w:t>Date</w:t>
            </w:r>
          </w:p>
        </w:tc>
        <w:tc>
          <w:tcPr>
            <w:tcW w:w="2187" w:type="dxa"/>
          </w:tcPr>
          <w:p w14:paraId="0DD80F30" w14:textId="77777777" w:rsidR="00092F1E" w:rsidRPr="00B36023" w:rsidRDefault="00092F1E" w:rsidP="004C1049">
            <w:r w:rsidRPr="00B36023">
              <w:t>Auteur</w:t>
            </w:r>
          </w:p>
        </w:tc>
        <w:tc>
          <w:tcPr>
            <w:tcW w:w="4373" w:type="dxa"/>
          </w:tcPr>
          <w:p w14:paraId="34CB6D7E" w14:textId="77777777" w:rsidR="00092F1E" w:rsidRPr="00B36023" w:rsidRDefault="00092F1E" w:rsidP="004C1049">
            <w:r w:rsidRPr="00B36023">
              <w:t>Commentaire</w:t>
            </w:r>
          </w:p>
        </w:tc>
      </w:tr>
      <w:tr w:rsidR="00092F1E" w:rsidRPr="00B36023" w14:paraId="2A533AC9" w14:textId="77777777" w:rsidTr="004C1049">
        <w:trPr>
          <w:trHeight w:val="327"/>
        </w:trPr>
        <w:tc>
          <w:tcPr>
            <w:tcW w:w="1782" w:type="dxa"/>
          </w:tcPr>
          <w:p w14:paraId="2231761D" w14:textId="77777777" w:rsidR="00092F1E" w:rsidRPr="00B36023" w:rsidRDefault="00092F1E" w:rsidP="004C1049">
            <w:r w:rsidRPr="00B36023">
              <w:t>1.0</w:t>
            </w:r>
          </w:p>
        </w:tc>
        <w:tc>
          <w:tcPr>
            <w:tcW w:w="2186" w:type="dxa"/>
          </w:tcPr>
          <w:p w14:paraId="5E8CFDA4" w14:textId="77777777" w:rsidR="00092F1E" w:rsidRPr="00B36023" w:rsidRDefault="00092F1E" w:rsidP="004C1049">
            <w:r w:rsidRPr="00B36023">
              <w:fldChar w:fldCharType="begin"/>
            </w:r>
            <w:r w:rsidRPr="00B36023">
              <w:instrText xml:space="preserve"> TIME \@ "dd/MM/yyyy" </w:instrText>
            </w:r>
            <w:r w:rsidRPr="00B36023">
              <w:fldChar w:fldCharType="separate"/>
            </w:r>
            <w:r w:rsidR="00212E38">
              <w:rPr>
                <w:noProof/>
              </w:rPr>
              <w:t>25/10/2024</w:t>
            </w:r>
            <w:r w:rsidRPr="00B36023">
              <w:fldChar w:fldCharType="end"/>
            </w:r>
          </w:p>
        </w:tc>
        <w:tc>
          <w:tcPr>
            <w:tcW w:w="2187" w:type="dxa"/>
          </w:tcPr>
          <w:p w14:paraId="61EB64E0" w14:textId="77777777" w:rsidR="00092F1E" w:rsidRPr="00B36023" w:rsidRDefault="00092F1E" w:rsidP="004C1049">
            <w:r w:rsidRPr="00B36023">
              <w:t>GG</w:t>
            </w:r>
          </w:p>
        </w:tc>
        <w:tc>
          <w:tcPr>
            <w:tcW w:w="4373" w:type="dxa"/>
          </w:tcPr>
          <w:p w14:paraId="1E89DF96" w14:textId="77777777" w:rsidR="00092F1E" w:rsidRPr="00B36023" w:rsidRDefault="00092F1E" w:rsidP="004C1049">
            <w:r w:rsidRPr="00B36023">
              <w:t>Création de la proposition</w:t>
            </w:r>
          </w:p>
        </w:tc>
      </w:tr>
      <w:tr w:rsidR="00092F1E" w:rsidRPr="00B36023" w14:paraId="713AA757" w14:textId="77777777" w:rsidTr="004C1049">
        <w:trPr>
          <w:trHeight w:val="352"/>
        </w:trPr>
        <w:tc>
          <w:tcPr>
            <w:tcW w:w="1782" w:type="dxa"/>
          </w:tcPr>
          <w:p w14:paraId="5602FAD3" w14:textId="77777777" w:rsidR="00092F1E" w:rsidRPr="00B36023" w:rsidRDefault="00092F1E" w:rsidP="004C1049"/>
        </w:tc>
        <w:tc>
          <w:tcPr>
            <w:tcW w:w="2186" w:type="dxa"/>
          </w:tcPr>
          <w:p w14:paraId="4B5D4745" w14:textId="77777777" w:rsidR="00092F1E" w:rsidRPr="00B36023" w:rsidRDefault="00092F1E" w:rsidP="004C1049"/>
        </w:tc>
        <w:tc>
          <w:tcPr>
            <w:tcW w:w="2187" w:type="dxa"/>
          </w:tcPr>
          <w:p w14:paraId="5483FB01" w14:textId="77777777" w:rsidR="00092F1E" w:rsidRPr="00B36023" w:rsidRDefault="00092F1E" w:rsidP="004C1049"/>
        </w:tc>
        <w:tc>
          <w:tcPr>
            <w:tcW w:w="4373" w:type="dxa"/>
          </w:tcPr>
          <w:p w14:paraId="66414681" w14:textId="77777777" w:rsidR="00092F1E" w:rsidRPr="00B36023" w:rsidRDefault="00092F1E" w:rsidP="004C1049"/>
        </w:tc>
      </w:tr>
      <w:tr w:rsidR="00092F1E" w:rsidRPr="00B36023" w14:paraId="090ABE41" w14:textId="77777777" w:rsidTr="004C1049">
        <w:trPr>
          <w:trHeight w:val="327"/>
        </w:trPr>
        <w:tc>
          <w:tcPr>
            <w:tcW w:w="1782" w:type="dxa"/>
          </w:tcPr>
          <w:p w14:paraId="7232A4B2" w14:textId="77777777" w:rsidR="00092F1E" w:rsidRPr="00B36023" w:rsidRDefault="00092F1E" w:rsidP="004C1049"/>
        </w:tc>
        <w:tc>
          <w:tcPr>
            <w:tcW w:w="2186" w:type="dxa"/>
          </w:tcPr>
          <w:p w14:paraId="1BE536AE" w14:textId="77777777" w:rsidR="00092F1E" w:rsidRPr="00B36023" w:rsidRDefault="00092F1E" w:rsidP="004C1049"/>
        </w:tc>
        <w:tc>
          <w:tcPr>
            <w:tcW w:w="2187" w:type="dxa"/>
          </w:tcPr>
          <w:p w14:paraId="436F67FC" w14:textId="77777777" w:rsidR="00092F1E" w:rsidRPr="00B36023" w:rsidRDefault="00092F1E" w:rsidP="004C1049"/>
        </w:tc>
        <w:tc>
          <w:tcPr>
            <w:tcW w:w="4373" w:type="dxa"/>
          </w:tcPr>
          <w:p w14:paraId="23F4FFEC" w14:textId="77777777" w:rsidR="00092F1E" w:rsidRPr="00B36023" w:rsidRDefault="00092F1E" w:rsidP="004C1049"/>
        </w:tc>
      </w:tr>
    </w:tbl>
    <w:p w14:paraId="7C317BF5" w14:textId="77777777" w:rsidR="00092F1E" w:rsidRPr="00B36023" w:rsidRDefault="00092F1E" w:rsidP="00092F1E">
      <w:pPr>
        <w:pStyle w:val="Paragraphe"/>
      </w:pPr>
    </w:p>
    <w:p w14:paraId="116D56A0" w14:textId="77777777" w:rsidR="008169B7" w:rsidRPr="00B36023" w:rsidRDefault="008169B7"/>
    <w:p w14:paraId="2AA0EBE7" w14:textId="77777777" w:rsidR="00092F1E" w:rsidRPr="00B36023" w:rsidRDefault="00092F1E"/>
    <w:p w14:paraId="7A86C419" w14:textId="77777777" w:rsidR="00092F1E" w:rsidRPr="00B36023" w:rsidRDefault="00092F1E"/>
    <w:p w14:paraId="1F1DE25A" w14:textId="77777777" w:rsidR="00092F1E" w:rsidRPr="00B36023" w:rsidRDefault="00092F1E"/>
    <w:p w14:paraId="5881667E" w14:textId="77777777" w:rsidR="00092F1E" w:rsidRPr="00B36023" w:rsidRDefault="00092F1E"/>
    <w:p w14:paraId="7745DAC5" w14:textId="77777777" w:rsidR="00092F1E" w:rsidRPr="00B36023" w:rsidRDefault="00092F1E"/>
    <w:p w14:paraId="4DE6A017" w14:textId="77777777" w:rsidR="00092F1E" w:rsidRPr="00B36023" w:rsidRDefault="00092F1E"/>
    <w:p w14:paraId="23987B2F" w14:textId="77777777" w:rsidR="00092F1E" w:rsidRPr="00B36023" w:rsidRDefault="00092F1E"/>
    <w:p w14:paraId="2BBA71F9" w14:textId="77777777" w:rsidR="00092F1E" w:rsidRPr="00B36023" w:rsidRDefault="00092F1E"/>
    <w:p w14:paraId="2AB32444" w14:textId="77777777" w:rsidR="00092F1E" w:rsidRPr="00B36023" w:rsidRDefault="00092F1E"/>
    <w:p w14:paraId="35831122" w14:textId="77777777" w:rsidR="00092F1E" w:rsidRPr="00B36023" w:rsidRDefault="00092F1E"/>
    <w:p w14:paraId="00350352" w14:textId="77777777" w:rsidR="00092F1E" w:rsidRPr="00B36023" w:rsidRDefault="00092F1E"/>
    <w:p w14:paraId="0CCD1C96" w14:textId="77777777" w:rsidR="00092F1E" w:rsidRPr="00B36023" w:rsidRDefault="00092F1E"/>
    <w:p w14:paraId="33CE5806" w14:textId="77777777" w:rsidR="00092F1E" w:rsidRPr="00B36023" w:rsidRDefault="00092F1E"/>
    <w:p w14:paraId="0E13A282" w14:textId="77777777" w:rsidR="00092F1E" w:rsidRPr="00B36023" w:rsidRDefault="00092F1E"/>
    <w:p w14:paraId="224E12A2" w14:textId="77777777" w:rsidR="00092F1E" w:rsidRPr="00B36023" w:rsidRDefault="00092F1E"/>
    <w:p w14:paraId="282D91EE" w14:textId="77777777" w:rsidR="00092F1E" w:rsidRPr="00B36023" w:rsidRDefault="00092F1E"/>
    <w:p w14:paraId="774414B6" w14:textId="77777777" w:rsidR="00092F1E" w:rsidRPr="00B36023" w:rsidRDefault="00092F1E"/>
    <w:p w14:paraId="09DB89FC" w14:textId="77777777" w:rsidR="00092F1E" w:rsidRPr="00B36023" w:rsidRDefault="00092F1E"/>
    <w:p w14:paraId="46494E28" w14:textId="77777777" w:rsidR="00092F1E" w:rsidRPr="00B36023" w:rsidRDefault="00092F1E"/>
    <w:p w14:paraId="0548248F" w14:textId="77777777" w:rsidR="00092F1E" w:rsidRPr="00B36023" w:rsidRDefault="00092F1E"/>
    <w:p w14:paraId="3BAF3520" w14:textId="77777777" w:rsidR="00092F1E" w:rsidRPr="00B36023" w:rsidRDefault="00092F1E"/>
    <w:p w14:paraId="4B95E8C9" w14:textId="77777777" w:rsidR="00092F1E" w:rsidRPr="00B36023" w:rsidRDefault="00092F1E"/>
    <w:p w14:paraId="511050E4" w14:textId="77777777" w:rsidR="00092F1E" w:rsidRPr="00B36023" w:rsidRDefault="00092F1E"/>
    <w:p w14:paraId="79FC2DEA" w14:textId="77777777" w:rsidR="00092F1E" w:rsidRPr="00B36023" w:rsidRDefault="00092F1E"/>
    <w:p w14:paraId="5A7A6A35" w14:textId="77777777" w:rsidR="00092F1E" w:rsidRPr="00B36023" w:rsidRDefault="00092F1E"/>
    <w:p w14:paraId="25496B5E" w14:textId="77777777" w:rsidR="00092F1E" w:rsidRPr="00B36023" w:rsidRDefault="00092F1E"/>
    <w:p w14:paraId="0CA8AF25" w14:textId="77777777" w:rsidR="00092F1E" w:rsidRPr="00B36023" w:rsidRDefault="00092F1E"/>
    <w:p w14:paraId="3E53E88C" w14:textId="77777777" w:rsidR="00092F1E" w:rsidRPr="00B36023" w:rsidRDefault="00092F1E"/>
    <w:p w14:paraId="340D0EFD" w14:textId="77777777" w:rsidR="00092F1E" w:rsidRDefault="00092F1E"/>
    <w:p w14:paraId="03253B53" w14:textId="77777777" w:rsidR="001646DC" w:rsidRDefault="001646DC"/>
    <w:p w14:paraId="279963CB" w14:textId="77777777" w:rsidR="001646DC" w:rsidRDefault="001646DC"/>
    <w:p w14:paraId="613C2723" w14:textId="77777777" w:rsidR="001646DC" w:rsidRDefault="001646DC"/>
    <w:p w14:paraId="0A685718" w14:textId="77777777" w:rsidR="001646DC" w:rsidRDefault="001646DC"/>
    <w:p w14:paraId="7D3E0565" w14:textId="77777777" w:rsidR="001646DC" w:rsidRPr="00B36023" w:rsidRDefault="001646DC"/>
    <w:p w14:paraId="7404C85D" w14:textId="77777777" w:rsidR="00092F1E" w:rsidRPr="00B36023" w:rsidRDefault="00092F1E" w:rsidP="00092F1E">
      <w:pPr>
        <w:pStyle w:val="Titre1"/>
      </w:pPr>
      <w:bookmarkStart w:id="6" w:name="_Toc180414759"/>
      <w:r w:rsidRPr="00B36023">
        <w:t>Projet</w:t>
      </w:r>
      <w:bookmarkEnd w:id="6"/>
    </w:p>
    <w:p w14:paraId="76878A6C" w14:textId="77777777" w:rsidR="00092F1E" w:rsidRDefault="00B36023" w:rsidP="00092F1E">
      <w:pPr>
        <w:pStyle w:val="Titre2"/>
        <w:rPr>
          <w:lang w:val="fr-FR"/>
        </w:rPr>
      </w:pPr>
      <w:r w:rsidRPr="00B36023">
        <w:rPr>
          <w:lang w:val="fr-FR"/>
        </w:rPr>
        <w:t>Définition</w:t>
      </w:r>
    </w:p>
    <w:p w14:paraId="4AE8285E" w14:textId="42D8A4BF" w:rsidR="00212E38" w:rsidRDefault="001646DC" w:rsidP="00212E38">
      <w:pPr>
        <w:pStyle w:val="Paragraphe"/>
      </w:pPr>
      <w:r>
        <w:t>But du projet</w:t>
      </w:r>
    </w:p>
    <w:p w14:paraId="5E9412F0" w14:textId="0DE3F339" w:rsidR="00B83475" w:rsidRDefault="00B83475" w:rsidP="00212E38">
      <w:pPr>
        <w:pStyle w:val="Paragraphe"/>
      </w:pPr>
      <w:r>
        <w:t xml:space="preserve">Création avec </w:t>
      </w:r>
      <w:proofErr w:type="spellStart"/>
      <w:r>
        <w:t>VScode</w:t>
      </w:r>
      <w:proofErr w:type="spellEnd"/>
      <w:r>
        <w:t xml:space="preserve"> </w:t>
      </w:r>
    </w:p>
    <w:p w14:paraId="1BF25020" w14:textId="77777777" w:rsidR="00B83475" w:rsidRDefault="00B83475" w:rsidP="00212E38">
      <w:pPr>
        <w:pStyle w:val="Paragraphe"/>
      </w:pPr>
    </w:p>
    <w:p w14:paraId="3BE8F263" w14:textId="77777777" w:rsidR="00B83475" w:rsidRDefault="00B83475" w:rsidP="00212E38">
      <w:pPr>
        <w:pStyle w:val="Paragraphe"/>
      </w:pPr>
    </w:p>
    <w:p w14:paraId="4D807B3E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Ce backend offre les fonctionnalités suivantes :</w:t>
      </w:r>
    </w:p>
    <w:p w14:paraId="5504CAD2" w14:textId="77777777" w:rsidR="00212E38" w:rsidRDefault="00212E38" w:rsidP="00212E38">
      <w:pPr>
        <w:pStyle w:val="whitespace-normal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Une API RESTful construite avec </w:t>
      </w:r>
      <w:proofErr w:type="spellStart"/>
      <w:r>
        <w:rPr>
          <w:color w:val="000000"/>
        </w:rPr>
        <w:t>FastAPI</w:t>
      </w:r>
      <w:proofErr w:type="spellEnd"/>
    </w:p>
    <w:p w14:paraId="33E5B734" w14:textId="77777777" w:rsidR="00212E38" w:rsidRDefault="00212E38" w:rsidP="00212E38">
      <w:pPr>
        <w:pStyle w:val="whitespace-normal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principal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/</w:t>
      </w:r>
      <w:proofErr w:type="spellStart"/>
      <w:r>
        <w:rPr>
          <w:rStyle w:val="CodeHTML"/>
          <w:color w:val="000000"/>
        </w:rPr>
        <w:t>tourist</w:t>
      </w:r>
      <w:proofErr w:type="spellEnd"/>
      <w:r>
        <w:rPr>
          <w:rStyle w:val="CodeHTML"/>
          <w:color w:val="000000"/>
        </w:rPr>
        <w:t>-places/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qui accepte :</w:t>
      </w:r>
    </w:p>
    <w:p w14:paraId="0EB2025C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Le nom d'une ville ou d'un pays</w:t>
      </w:r>
    </w:p>
    <w:p w14:paraId="5E114D4D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Le type de lieu (ville ou pays)</w:t>
      </w:r>
    </w:p>
    <w:p w14:paraId="58CF608F" w14:textId="77777777" w:rsidR="00212E38" w:rsidRDefault="00212E38" w:rsidP="00212E38">
      <w:pPr>
        <w:pStyle w:val="whitespace-normal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La réponse inclut pour chaque lieu touristique :</w:t>
      </w:r>
    </w:p>
    <w:p w14:paraId="26B822C5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Nom</w:t>
      </w:r>
    </w:p>
    <w:p w14:paraId="011AAAB9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Adresse</w:t>
      </w:r>
    </w:p>
    <w:p w14:paraId="771435CC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Note moyenne</w:t>
      </w:r>
    </w:p>
    <w:p w14:paraId="5D60D4F6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Types de lieu</w:t>
      </w:r>
    </w:p>
    <w:p w14:paraId="66D6BE80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Référence photo (si disponible)</w:t>
      </w:r>
    </w:p>
    <w:p w14:paraId="57572C3C" w14:textId="77777777" w:rsidR="00212E38" w:rsidRDefault="00212E38" w:rsidP="00212E38">
      <w:pPr>
        <w:pStyle w:val="whitespace-normal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ID du lieu</w:t>
      </w:r>
    </w:p>
    <w:p w14:paraId="4648DDAD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Pour utiliser ce backend, vous devrez :</w:t>
      </w:r>
    </w:p>
    <w:p w14:paraId="746D148E" w14:textId="77777777" w:rsidR="00212E38" w:rsidRDefault="00212E38" w:rsidP="00212E38">
      <w:pPr>
        <w:pStyle w:val="whitespace-normal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Installer les dépendances :</w:t>
      </w:r>
    </w:p>
    <w:p w14:paraId="17BA7C35" w14:textId="77777777" w:rsidR="00212E38" w:rsidRDefault="00212E38" w:rsidP="00212E38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bash</w:t>
      </w:r>
      <w:proofErr w:type="spellEnd"/>
      <w:proofErr w:type="gramEnd"/>
    </w:p>
    <w:p w14:paraId="683BB107" w14:textId="77777777" w:rsidR="00212E38" w:rsidRDefault="00212E38" w:rsidP="00212E38">
      <w:pPr>
        <w:pStyle w:val="PrformatHTML"/>
        <w:rPr>
          <w:color w:val="000000"/>
        </w:rPr>
      </w:pPr>
      <w:r>
        <w:rPr>
          <w:rStyle w:val="text-text-200"/>
          <w:color w:val="000000"/>
        </w:rPr>
        <w:t>Copy</w:t>
      </w:r>
    </w:p>
    <w:p w14:paraId="55034716" w14:textId="77777777" w:rsidR="00212E38" w:rsidRP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pip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install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uvicorn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python-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dotenv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pydantic</w:t>
      </w:r>
      <w:proofErr w:type="spellEnd"/>
    </w:p>
    <w:p w14:paraId="79CB0642" w14:textId="77777777" w:rsidR="00212E38" w:rsidRDefault="00212E38" w:rsidP="00212E38">
      <w:pPr>
        <w:pStyle w:val="whitespace-normal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 xml:space="preserve">Créer un </w:t>
      </w:r>
      <w:proofErr w:type="gramStart"/>
      <w:r>
        <w:rPr>
          <w:color w:val="000000"/>
        </w:rPr>
        <w:t>fichier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.</w:t>
      </w:r>
      <w:proofErr w:type="spellStart"/>
      <w:r>
        <w:rPr>
          <w:rStyle w:val="CodeHTML"/>
          <w:color w:val="000000"/>
        </w:rPr>
        <w:t>env</w:t>
      </w:r>
      <w:proofErr w:type="spellEnd"/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avec votre clé API Google Places :</w:t>
      </w:r>
    </w:p>
    <w:p w14:paraId="7CBC080F" w14:textId="77777777" w:rsidR="00212E38" w:rsidRDefault="00212E38" w:rsidP="00212E38">
      <w:pPr>
        <w:pStyle w:val="PrformatHTML"/>
        <w:rPr>
          <w:color w:val="000000"/>
        </w:rPr>
      </w:pPr>
      <w:r>
        <w:rPr>
          <w:rStyle w:val="text-text-200"/>
          <w:color w:val="000000"/>
        </w:rPr>
        <w:t>Copy</w:t>
      </w:r>
    </w:p>
    <w:p w14:paraId="548E31D7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>GOOGLE_API_KEY=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votre_clé_api_google_places</w:t>
      </w:r>
      <w:proofErr w:type="spellEnd"/>
    </w:p>
    <w:p w14:paraId="6E1AF1D3" w14:textId="77777777" w:rsidR="00212E38" w:rsidRDefault="00212E38" w:rsidP="00212E38">
      <w:pPr>
        <w:pStyle w:val="whitespace-normal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Lancer le serveur :</w:t>
      </w:r>
    </w:p>
    <w:p w14:paraId="1ABC1B00" w14:textId="77777777" w:rsidR="00212E38" w:rsidRDefault="00212E38" w:rsidP="00212E38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bash</w:t>
      </w:r>
      <w:proofErr w:type="spellEnd"/>
      <w:proofErr w:type="gramEnd"/>
    </w:p>
    <w:p w14:paraId="3D647F7B" w14:textId="77777777" w:rsidR="00212E38" w:rsidRDefault="00212E38" w:rsidP="00212E38">
      <w:pPr>
        <w:pStyle w:val="PrformatHTML"/>
        <w:rPr>
          <w:color w:val="000000"/>
        </w:rPr>
      </w:pPr>
      <w:r>
        <w:rPr>
          <w:rStyle w:val="text-text-200"/>
          <w:color w:val="000000"/>
        </w:rPr>
        <w:t>Copy</w:t>
      </w:r>
    </w:p>
    <w:p w14:paraId="537B592A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uvicorn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main:app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--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reload</w:t>
      </w:r>
      <w:proofErr w:type="spellEnd"/>
    </w:p>
    <w:p w14:paraId="3E188509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Pour l'utiliser depuis votre application SwiftUI, voici un exemple de requête :</w:t>
      </w:r>
    </w:p>
    <w:p w14:paraId="4DB48FDF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swift</w:t>
      </w:r>
    </w:p>
    <w:p w14:paraId="2300438B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5C2BE3B1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let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body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"name"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"Paris"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"type"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"city"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1ACADFF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lastRenderedPageBreak/>
        <w:t>let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url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URL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string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"http://localhost:8000/tourist-places/"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!</w:t>
      </w:r>
    </w:p>
    <w:p w14:paraId="73FF827D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// ... faire la requête POST avec </w:t>
      </w:r>
      <w:proofErr w:type="spellStart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URLSession</w:t>
      </w:r>
      <w:proofErr w:type="spellEnd"/>
    </w:p>
    <w:p w14:paraId="2C3DDB3D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Voulez-vous que j'ajoute des fonctionnalités supplémentaires comme :</w:t>
      </w:r>
    </w:p>
    <w:p w14:paraId="5C10874E" w14:textId="77777777" w:rsidR="00212E38" w:rsidRDefault="00212E38" w:rsidP="00212E38">
      <w:pPr>
        <w:pStyle w:val="whitespace-normal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Filtrage par type de lieu plus spécifique</w:t>
      </w:r>
    </w:p>
    <w:p w14:paraId="01239481" w14:textId="77777777" w:rsidR="00212E38" w:rsidRDefault="00212E38" w:rsidP="00212E38">
      <w:pPr>
        <w:pStyle w:val="whitespace-normal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Pagination des résultats</w:t>
      </w:r>
    </w:p>
    <w:p w14:paraId="4D04D22F" w14:textId="77777777" w:rsidR="00212E38" w:rsidRDefault="00212E38" w:rsidP="00212E38">
      <w:pPr>
        <w:pStyle w:val="whitespace-normal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Récupération des photos complètes</w:t>
      </w:r>
    </w:p>
    <w:p w14:paraId="4D002D31" w14:textId="77777777" w:rsidR="00212E38" w:rsidRDefault="00212E38" w:rsidP="00212E38">
      <w:pPr>
        <w:pStyle w:val="whitespace-normal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Gestion des horaires d'ouverture ?</w:t>
      </w:r>
    </w:p>
    <w:p w14:paraId="03AC1AE9" w14:textId="77777777" w:rsidR="00212E38" w:rsidRPr="00212E38" w:rsidRDefault="00212E38" w:rsidP="00212E38">
      <w:pPr>
        <w:pStyle w:val="Paragraphe"/>
      </w:pPr>
    </w:p>
    <w:p w14:paraId="48D64E24" w14:textId="77777777" w:rsidR="00286DFD" w:rsidRPr="00B36023" w:rsidRDefault="00286DFD" w:rsidP="00286DF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6"/>
          <w:szCs w:val="26"/>
          <w:lang w:eastAsia="en-US"/>
          <w14:ligatures w14:val="standardContextual"/>
        </w:rPr>
      </w:pPr>
    </w:p>
    <w:p w14:paraId="24ED71E3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Créer un dossier pour le projet</w:t>
      </w:r>
    </w:p>
    <w:p w14:paraId="4436D7AC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spellStart"/>
      <w:proofErr w:type="gramStart"/>
      <w:r>
        <w:rPr>
          <w:rStyle w:val="token"/>
          <w:rFonts w:ascii="Fira Code" w:hAnsi="Fira Code" w:cs="Fira Code"/>
          <w:color w:val="61AFEF"/>
          <w:shd w:val="clear" w:color="auto" w:fill="282C34"/>
        </w:rPr>
        <w:t>mkdir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tourist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-api</w:t>
      </w:r>
    </w:p>
    <w:p w14:paraId="06FCC2E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gramStart"/>
      <w:r>
        <w:rPr>
          <w:rStyle w:val="token"/>
          <w:rFonts w:ascii="Fira Code" w:hAnsi="Fira Code" w:cs="Fira Code"/>
          <w:color w:val="D19A66"/>
          <w:shd w:val="clear" w:color="auto" w:fill="282C34"/>
        </w:rPr>
        <w:t>cd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tourist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-api</w:t>
      </w:r>
    </w:p>
    <w:p w14:paraId="29CD83C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4C44AF00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Créer un environnement virtuel</w:t>
      </w:r>
    </w:p>
    <w:p w14:paraId="01FA60B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python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-m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venv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venv</w:t>
      </w:r>
      <w:proofErr w:type="spellEnd"/>
    </w:p>
    <w:p w14:paraId="7D5C9ABA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64A8BA6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Activer l'environnement virtuel</w:t>
      </w:r>
    </w:p>
    <w:p w14:paraId="3803A9F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Sur Windows :</w:t>
      </w:r>
    </w:p>
    <w:p w14:paraId="7F9BD9B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venv</w:t>
      </w:r>
      <w:proofErr w:type="spellEnd"/>
      <w:proofErr w:type="gram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\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Scripts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\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activate</w:t>
      </w:r>
      <w:proofErr w:type="spellEnd"/>
    </w:p>
    <w:p w14:paraId="18FD41A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Sur Mac/Linux :</w:t>
      </w:r>
    </w:p>
    <w:p w14:paraId="46CBEE8B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gramStart"/>
      <w:r>
        <w:rPr>
          <w:rStyle w:val="token"/>
          <w:rFonts w:ascii="Fira Code" w:hAnsi="Fira Code" w:cs="Fira Code"/>
          <w:color w:val="D19A66"/>
          <w:shd w:val="clear" w:color="auto" w:fill="282C34"/>
        </w:rPr>
        <w:t>source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venv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/bin/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activate</w:t>
      </w:r>
      <w:proofErr w:type="spellEnd"/>
    </w:p>
    <w:p w14:paraId="188B2CA8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2E3CDA8F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Installer les dépendances</w:t>
      </w:r>
    </w:p>
    <w:p w14:paraId="6F997C42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pip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61AFEF"/>
          <w:shd w:val="clear" w:color="auto" w:fill="282C34"/>
        </w:rPr>
        <w:t>install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fastapi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uvicorn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httpx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python-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dotenv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pydantic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fastapi-cache2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[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redis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]</w:t>
      </w:r>
    </w:p>
    <w:p w14:paraId="6E40E7C9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 xml:space="preserve">Créez un </w:t>
      </w:r>
      <w:proofErr w:type="gramStart"/>
      <w:r>
        <w:rPr>
          <w:color w:val="000000"/>
        </w:rPr>
        <w:t>fichier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.</w:t>
      </w:r>
      <w:proofErr w:type="spellStart"/>
      <w:r>
        <w:rPr>
          <w:rStyle w:val="CodeHTML"/>
          <w:color w:val="000000"/>
        </w:rPr>
        <w:t>env</w:t>
      </w:r>
      <w:proofErr w:type="spellEnd"/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14:paraId="4B08F4F1" w14:textId="77777777" w:rsidR="00212E38" w:rsidRDefault="00212E38" w:rsidP="00212E38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env</w:t>
      </w:r>
      <w:proofErr w:type="spellEnd"/>
      <w:proofErr w:type="gramEnd"/>
    </w:p>
    <w:p w14:paraId="31A9A32F" w14:textId="77777777" w:rsidR="00212E38" w:rsidRDefault="00212E38" w:rsidP="00212E38">
      <w:pPr>
        <w:pStyle w:val="PrformatHTML"/>
        <w:rPr>
          <w:color w:val="000000"/>
        </w:rPr>
      </w:pPr>
      <w:r>
        <w:rPr>
          <w:rStyle w:val="text-text-200"/>
          <w:color w:val="000000"/>
        </w:rPr>
        <w:t>Copy</w:t>
      </w:r>
    </w:p>
    <w:p w14:paraId="53E60F8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>GOOGLE_API_KEY=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votre_clé_api_google_places</w:t>
      </w:r>
      <w:proofErr w:type="spellEnd"/>
    </w:p>
    <w:p w14:paraId="3BEF670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>BUDGET_ALERT_EMAIL=votre@email.com</w:t>
      </w:r>
    </w:p>
    <w:p w14:paraId="6A4FF9A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BUDGET_ALERT_THRESHOLD=150</w:t>
      </w:r>
    </w:p>
    <w:p w14:paraId="1928E5B7" w14:textId="77777777" w:rsidR="00212E38" w:rsidRP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DAILY_LIMIT=100</w:t>
      </w:r>
    </w:p>
    <w:p w14:paraId="51016EDA" w14:textId="77777777" w:rsidR="00212E38" w:rsidRDefault="00212E38" w:rsidP="00212E38">
      <w:pPr>
        <w:pStyle w:val="Titre2"/>
        <w:rPr>
          <w:rFonts w:ascii="Times New Roman" w:hAnsi="Times New Roman" w:cs="Times New Roman"/>
          <w:color w:val="000000"/>
        </w:rPr>
      </w:pPr>
      <w:r>
        <w:rPr>
          <w:color w:val="000000"/>
        </w:rPr>
        <w:t>2. Code principal</w:t>
      </w:r>
    </w:p>
    <w:p w14:paraId="3F068513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Créez un fichier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main.py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14:paraId="782C089C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python</w:t>
      </w:r>
    </w:p>
    <w:p w14:paraId="4C53394A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2FC9A60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HTTPException</w:t>
      </w:r>
      <w:proofErr w:type="spellEnd"/>
    </w:p>
    <w:p w14:paraId="65F2FB5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pydantic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BaseModel</w:t>
      </w:r>
      <w:proofErr w:type="spellEnd"/>
    </w:p>
    <w:p w14:paraId="35A1E7B1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proofErr w:type="spellEnd"/>
    </w:p>
    <w:p w14:paraId="1F42410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os</w:t>
      </w:r>
      <w:proofErr w:type="spellEnd"/>
    </w:p>
    <w:p w14:paraId="4BC5673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typing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List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Optional</w:t>
      </w:r>
    </w:p>
    <w:p w14:paraId="6F1548E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dotenv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load_dotenv</w:t>
      </w:r>
      <w:proofErr w:type="spellEnd"/>
    </w:p>
    <w:p w14:paraId="1E9A87E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datetime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datetime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timedelta</w:t>
      </w:r>
      <w:proofErr w:type="spellEnd"/>
    </w:p>
    <w:p w14:paraId="295D905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collections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defaultdict</w:t>
      </w:r>
      <w:proofErr w:type="spellEnd"/>
    </w:p>
    <w:p w14:paraId="05778CD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fastapi_cache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FastAPICache</w:t>
      </w:r>
      <w:proofErr w:type="spellEnd"/>
    </w:p>
    <w:p w14:paraId="5662B3C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cache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decorator</w:t>
      </w:r>
      <w:proofErr w:type="spellEnd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cache</w:t>
      </w:r>
    </w:p>
    <w:p w14:paraId="239892F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lastRenderedPageBreak/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cache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backends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redis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RedisBackend</w:t>
      </w:r>
      <w:proofErr w:type="spellEnd"/>
    </w:p>
    <w:p w14:paraId="2F4A0EB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redis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asyncio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aioredis</w:t>
      </w:r>
      <w:proofErr w:type="spellEnd"/>
    </w:p>
    <w:p w14:paraId="4723D3F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448818E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Charger les variables d'environnement</w:t>
      </w:r>
    </w:p>
    <w:p w14:paraId="343126A6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load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_dotenv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()</w:t>
      </w:r>
    </w:p>
    <w:p w14:paraId="5CA46D0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2AF733EE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app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title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"Tourist Places API"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68900681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785662E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# Configuration</w:t>
      </w:r>
    </w:p>
    <w:p w14:paraId="251DCC5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GOOGLE_API_KEY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os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getenv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"GOOGLE_API_KEY"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03348F3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not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GOOGLE_API_KEY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12668BD2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raise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Exception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"La clé API Google Places n'est pas configurée"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030EA72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6430101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Modèles de données</w:t>
      </w:r>
    </w:p>
    <w:p w14:paraId="22E5F250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class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BaseModel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):</w:t>
      </w:r>
    </w:p>
    <w:p w14:paraId="6A8DBB21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name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</w:p>
    <w:p w14:paraId="5A50D98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type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"city</w:t>
      </w:r>
      <w:proofErr w:type="gram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#</w:t>
      </w:r>
      <w:proofErr w:type="gram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 "city"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ou</w:t>
      </w:r>
      <w:proofErr w:type="spell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 "country"</w:t>
      </w:r>
    </w:p>
    <w:p w14:paraId="6AB6B3A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7E17587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class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TouristPlace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BaseModel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60AAF4E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name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</w:p>
    <w:p w14:paraId="19810F3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address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</w:p>
    <w:p w14:paraId="073182A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rating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Optional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float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116E1A1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types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List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47EA7FA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photo_reference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Optional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0A30DB9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</w:p>
    <w:p w14:paraId="0F656EE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415D349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class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D19A66"/>
          <w:shd w:val="clear" w:color="auto" w:fill="282C34"/>
        </w:rPr>
        <w:t>TouristResponse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BaseModel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):</w:t>
      </w:r>
    </w:p>
    <w:p w14:paraId="2FB865EB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str</w:t>
      </w:r>
      <w:proofErr w:type="spellEnd"/>
    </w:p>
    <w:p w14:paraId="502ABE03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places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List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[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TouristPlace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]</w:t>
      </w:r>
    </w:p>
    <w:p w14:paraId="12C86A89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2DABBD66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Compteur de requêtes</w:t>
      </w:r>
    </w:p>
    <w:p w14:paraId="308DAB4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request_counter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defaultdict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int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45F17A1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last_reset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datetime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now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5BE6C63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3F4FD6D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# Middleware de quota</w:t>
      </w:r>
    </w:p>
    <w:p w14:paraId="74F2F22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@</w:t>
      </w:r>
      <w:proofErr w:type="gramStart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app.middleware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"http"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274033B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check_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quota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request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call_next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650C7E7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global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last_reset</w:t>
      </w:r>
      <w:proofErr w:type="spellEnd"/>
    </w:p>
    <w:p w14:paraId="2B5D9C83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</w:p>
    <w:p w14:paraId="414A2747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Réinitialiser le compteur chaque jour</w:t>
      </w:r>
    </w:p>
    <w:p w14:paraId="54D1B8E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datetime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now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-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last_reset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&gt;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timedelta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days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1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0CAEE47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request_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counter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clear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</w:t>
      </w:r>
    </w:p>
    <w:p w14:paraId="2C7F505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last_reset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datetime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now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2B3A12C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</w:p>
    <w:p w14:paraId="6DEEB80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#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Vérifier</w:t>
      </w:r>
      <w:proofErr w:type="spell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 la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limite</w:t>
      </w:r>
      <w:proofErr w:type="spellEnd"/>
    </w:p>
    <w:p w14:paraId="7A16C1A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today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datetime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now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Start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).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strftime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"%Y-%m-%d"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561101A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request_counter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today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&gt;=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gram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int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os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getenv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"DAILY_LIMIT"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"100"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)):</w:t>
      </w:r>
    </w:p>
    <w:p w14:paraId="657974F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raise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HTTPException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</w:p>
    <w:p w14:paraId="7F889632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status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_code</w:t>
      </w:r>
      <w:proofErr w:type="spellEnd"/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429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,</w:t>
      </w:r>
    </w:p>
    <w:p w14:paraId="35F6E909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detail</w:t>
      </w:r>
      <w:proofErr w:type="spellEnd"/>
      <w:proofErr w:type="gramEnd"/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"Limite quotidienne atteinte"</w:t>
      </w:r>
    </w:p>
    <w:p w14:paraId="5C56D543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0A4040C3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</w:p>
    <w:p w14:paraId="5E012F03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request_counter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today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+=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1</w:t>
      </w:r>
    </w:p>
    <w:p w14:paraId="6E756C7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response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call_next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request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29CE0989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return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response</w:t>
      </w:r>
      <w:proofErr w:type="spellEnd"/>
    </w:p>
    <w:p w14:paraId="6050A88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115F3CFC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Fonctions principales</w:t>
      </w:r>
    </w:p>
    <w:p w14:paraId="0DB34A8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async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def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61AFEF"/>
          <w:shd w:val="clear" w:color="auto" w:fill="282C34"/>
        </w:rPr>
        <w:t>get_place_id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str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-&gt;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str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</w:p>
    <w:p w14:paraId="323E81EC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"""Obtenir </w:t>
      </w:r>
      <w:proofErr w:type="gram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le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color w:val="98C379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 de Google pour une localisation donnée"""</w:t>
      </w:r>
    </w:p>
    <w:p w14:paraId="230AF7A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with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AsyncClient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76CB8EFE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response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7A39917E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"https://maps.googleapis.com/maps/api/place/findplacefromtext/json"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0D8F8C4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params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proofErr w:type="gramEnd"/>
    </w:p>
    <w:p w14:paraId="5705633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"input"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location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04BC5CF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inputtype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textquery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49477913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"key"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GOOGLE_API_KEY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55FCA5B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}</w:t>
      </w:r>
    </w:p>
    <w:p w14:paraId="586E593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1C605C0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data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response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json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</w:t>
      </w:r>
    </w:p>
    <w:p w14:paraId="37B67CD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</w:p>
    <w:p w14:paraId="6EDFFBD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data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"status"</w:t>
      </w:r>
      <w:proofErr w:type="gramStart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!</w:t>
      </w:r>
      <w:proofErr w:type="gramEnd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"OK"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21CDB96E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raise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HTTPException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status_code</w:t>
      </w:r>
      <w:proofErr w:type="spellEnd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404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detail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"Location not found"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6C4F85B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</w:p>
    <w:p w14:paraId="41C934F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return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data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"candidates"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proofErr w:type="gramStart"/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0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5F00C06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3AE28B8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get_location_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coordinates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-&gt;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2010B9C1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"""Obtenir les coordonnées géographiques </w:t>
      </w:r>
      <w:proofErr w:type="gram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d'un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color w:val="98C379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color w:val="98C379"/>
          <w:shd w:val="clear" w:color="auto" w:fill="282C34"/>
        </w:rPr>
        <w:t>"""</w:t>
      </w:r>
    </w:p>
    <w:p w14:paraId="3CB2DB8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with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AsyncClient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349DCA8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response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246E6A4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"https://maps.googleapis.com/maps/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api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/place/details/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json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3AEF7D6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params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proofErr w:type="gramEnd"/>
    </w:p>
    <w:p w14:paraId="10AADC4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proofErr w:type="gram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place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_id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05D1F71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"fields"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"geometry"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6301495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"key"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GOOGLE_API_KEY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436808A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}</w:t>
      </w:r>
    </w:p>
    <w:p w14:paraId="09205A9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3940129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data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response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json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</w:t>
      </w:r>
    </w:p>
    <w:p w14:paraId="6A17275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lat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data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"result</w:t>
      </w:r>
      <w:proofErr w:type="gram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"geometry"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"location"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lat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154D1CA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lng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data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"result</w:t>
      </w:r>
      <w:proofErr w:type="gram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"geometry"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"location"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lng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4A52248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return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f"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proofErr w:type="spellStart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lat</w:t>
      </w:r>
      <w:proofErr w:type="spellEnd"/>
      <w:proofErr w:type="gramStart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}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,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proofErr w:type="spellStart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lng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}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</w:p>
    <w:p w14:paraId="4C4FA59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26911A5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get_tourist_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places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radius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int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2000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-&gt;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List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dict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]:</w:t>
      </w:r>
    </w:p>
    <w:p w14:paraId="27ACCFE1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"""Obtenir les lieux touristiques autour </w:t>
      </w:r>
      <w:proofErr w:type="gram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d'un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color w:val="98C379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color w:val="98C379"/>
          <w:shd w:val="clear" w:color="auto" w:fill="282C34"/>
        </w:rPr>
        <w:t>"""</w:t>
      </w:r>
    </w:p>
    <w:p w14:paraId="2BAFB4C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with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AsyncClient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0EB6AEB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response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1159E22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"https://maps.googleapis.com/maps/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api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/place/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nearbysearch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/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json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404597B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params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proofErr w:type="gramEnd"/>
    </w:p>
    <w:p w14:paraId="48D9D4A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"location"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get_location_coordinates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),</w:t>
      </w:r>
    </w:p>
    <w:p w14:paraId="67C07CC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"radius"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radius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),</w:t>
      </w:r>
    </w:p>
    <w:p w14:paraId="5E7F1A1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"type"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tourist_attraction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4D1972C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"key"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GOOGLE_API_KEY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6454DE2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"language"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fr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</w:p>
    <w:p w14:paraId="26DBA8A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}</w:t>
      </w:r>
    </w:p>
    <w:p w14:paraId="53E10B3E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7B7932C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return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response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json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"results"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739E9DD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27192F5F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Endpoint principal</w:t>
      </w:r>
    </w:p>
    <w:p w14:paraId="0C3B1E4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color w:val="ABB2BF"/>
          <w:shd w:val="clear" w:color="auto" w:fill="282C34"/>
        </w:rPr>
        <w:t>@</w:t>
      </w:r>
      <w:proofErr w:type="gramStart"/>
      <w:r>
        <w:rPr>
          <w:rStyle w:val="token"/>
          <w:rFonts w:ascii="Fira Code" w:hAnsi="Fira Code" w:cs="Fira Code"/>
          <w:color w:val="ABB2BF"/>
          <w:shd w:val="clear" w:color="auto" w:fill="282C34"/>
        </w:rPr>
        <w:t>app.post(</w:t>
      </w:r>
      <w:proofErr w:type="gramEnd"/>
      <w:r>
        <w:rPr>
          <w:rStyle w:val="token"/>
          <w:rFonts w:ascii="Fira Code" w:hAnsi="Fira Code" w:cs="Fira Code"/>
          <w:color w:val="98C379"/>
          <w:shd w:val="clear" w:color="auto" w:fill="282C34"/>
        </w:rPr>
        <w:t>"/tourist-places/"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,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response_model</w:t>
      </w:r>
      <w:proofErr w:type="spellEnd"/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TouristResponse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5304C682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color w:val="ABB2BF"/>
          <w:shd w:val="clear" w:color="auto" w:fill="282C34"/>
        </w:rPr>
        <w:t>@</w:t>
      </w:r>
      <w:proofErr w:type="gramStart"/>
      <w:r>
        <w:rPr>
          <w:rStyle w:val="token"/>
          <w:rFonts w:ascii="Fira Code" w:hAnsi="Fira Code" w:cs="Fira Code"/>
          <w:color w:val="ABB2BF"/>
          <w:shd w:val="clear" w:color="auto" w:fill="282C34"/>
        </w:rPr>
        <w:t>cache(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expire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60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*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60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Cache d'une heure</w:t>
      </w:r>
    </w:p>
    <w:p w14:paraId="79403EB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find_tourist_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places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30B2FC5A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lastRenderedPageBreak/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Location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,</w:t>
      </w:r>
    </w:p>
    <w:p w14:paraId="5D87C490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page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int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1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,</w:t>
      </w:r>
    </w:p>
    <w:p w14:paraId="3C8CA72C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page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_size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int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10</w:t>
      </w:r>
    </w:p>
    <w:p w14:paraId="7AF61B2C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color w:val="ABB2BF"/>
          <w:shd w:val="clear" w:color="auto" w:fill="282C34"/>
        </w:rPr>
        <w:t>):</w:t>
      </w:r>
    </w:p>
    <w:p w14:paraId="4E7D5F2B" w14:textId="77777777" w:rsidR="00212E38" w:rsidRDefault="00212E38" w:rsidP="00212E38">
      <w:pPr>
        <w:pStyle w:val="PrformatHTML"/>
        <w:shd w:val="clear" w:color="auto" w:fill="282C34"/>
        <w:rPr>
          <w:rStyle w:val="token"/>
          <w:rFonts w:ascii="Fira Code" w:hAnsi="Fira Code" w:cs="Fira Code"/>
          <w:color w:val="98C379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"""</w:t>
      </w:r>
    </w:p>
    <w:p w14:paraId="3AB8DBF3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Endpoint principal pour obtenir les lieux touristiques</w:t>
      </w:r>
    </w:p>
    <w:p w14:paraId="60DABF42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Accepte un nom de ville ou de pays et retourne les attractions touristiques</w:t>
      </w:r>
    </w:p>
    <w:p w14:paraId="42E839D7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    """</w:t>
      </w:r>
    </w:p>
    <w:p w14:paraId="61FFD867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try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proofErr w:type="gramEnd"/>
    </w:p>
    <w:p w14:paraId="2F1DC57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# Obtenir </w:t>
      </w:r>
      <w:proofErr w:type="gramStart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le </w:t>
      </w:r>
      <w:proofErr w:type="spellStart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 de la localisation</w:t>
      </w:r>
    </w:p>
    <w:p w14:paraId="242CCB6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get_place_id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location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name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65842D9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</w:p>
    <w:p w14:paraId="1AD51D3F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Obtenir les lieux touristiques</w:t>
      </w:r>
    </w:p>
    <w:p w14:paraId="7CCFC03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places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_data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await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get_tourist_places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place_id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490EF9D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</w:p>
    <w:p w14:paraId="5E94907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Pagination</w:t>
      </w:r>
    </w:p>
    <w:p w14:paraId="0477F942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start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_idx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page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-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1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*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page_size</w:t>
      </w:r>
      <w:proofErr w:type="spellEnd"/>
    </w:p>
    <w:p w14:paraId="09A2176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end_idx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start_idx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+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page_size</w:t>
      </w:r>
      <w:proofErr w:type="spellEnd"/>
    </w:p>
    <w:p w14:paraId="2A683CE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paginated_data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places_data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start_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idx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end</w:t>
      </w:r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_idx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7BF65BF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</w:p>
    <w:p w14:paraId="3533D778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Formater les résultats</w:t>
      </w:r>
    </w:p>
    <w:p w14:paraId="20DDF96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tourist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_places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[]</w:t>
      </w:r>
    </w:p>
    <w:p w14:paraId="7EB6947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for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place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in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paginated_data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3D6AE9E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tourist_place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TouristPlace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499C3E2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name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"name"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],</w:t>
      </w:r>
    </w:p>
    <w:p w14:paraId="0A0A167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address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"vicinity"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Adresse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 xml:space="preserve"> non disponible"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),</w:t>
      </w:r>
    </w:p>
    <w:p w14:paraId="400CD66E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rating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"rating"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),</w:t>
      </w:r>
    </w:p>
    <w:p w14:paraId="478B15D3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types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"types"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[]),</w:t>
      </w:r>
    </w:p>
    <w:p w14:paraId="3DD10DA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photo_reference</w:t>
      </w:r>
      <w:proofErr w:type="spellEnd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"photos"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[{}])[</w:t>
      </w:r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0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photo_reference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"photos"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in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place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else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None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18059CE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</w:p>
    <w:p w14:paraId="2A603C1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48EDAB0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tourist_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append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tourist_place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60C6E443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</w:p>
    <w:p w14:paraId="492FCB6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return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TouristResponse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499C4D2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location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location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name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0C486CE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places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tourist_places</w:t>
      </w:r>
      <w:proofErr w:type="spellEnd"/>
    </w:p>
    <w:p w14:paraId="5186489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279C641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</w:p>
    <w:p w14:paraId="35B86A8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except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Exception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7EDC4C6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raise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HTTPException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status_code</w:t>
      </w:r>
      <w:proofErr w:type="spellEnd"/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500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,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detail</w:t>
      </w:r>
      <w:proofErr w:type="spellEnd"/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proofErr w:type="spellStart"/>
      <w:r>
        <w:rPr>
          <w:rStyle w:val="token"/>
          <w:rFonts w:ascii="Fira Code" w:hAnsi="Fira Code" w:cs="Fira Code"/>
          <w:color w:val="98C379"/>
          <w:shd w:val="clear" w:color="auto" w:fill="282C34"/>
        </w:rPr>
        <w:t>str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e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))</w:t>
      </w:r>
    </w:p>
    <w:p w14:paraId="646D146A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47B51B79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Endpoint de santé</w:t>
      </w:r>
    </w:p>
    <w:p w14:paraId="09EBB931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@app.get(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"/health"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332C442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health_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check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44402EB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"""Endpoint de vérification de santé de l'API"""</w:t>
      </w:r>
    </w:p>
    <w:p w14:paraId="6D4DF1E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return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"status"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"healthy"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}</w:t>
      </w:r>
    </w:p>
    <w:p w14:paraId="62473F8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625D18D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# Configuration du cache Redis</w:t>
      </w:r>
    </w:p>
    <w:p w14:paraId="288F31D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@</w:t>
      </w:r>
      <w:proofErr w:type="gramStart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app.on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_event(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"startup"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1879073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startup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76167C3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redis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aioredis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from</w:t>
      </w:r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_url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redis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://localhost"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57A8C690" w14:textId="77777777" w:rsidR="00212E38" w:rsidRP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FastAPICache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init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RedisBackend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redis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prefix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fastapi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-cache"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00D66825" w14:textId="77777777" w:rsidR="00212E38" w:rsidRDefault="00212E38" w:rsidP="00212E38">
      <w:pPr>
        <w:pStyle w:val="Titre2"/>
        <w:rPr>
          <w:rFonts w:ascii="Times New Roman" w:hAnsi="Times New Roman" w:cs="Times New Roman"/>
          <w:color w:val="000000"/>
        </w:rPr>
      </w:pPr>
      <w:r>
        <w:rPr>
          <w:color w:val="000000"/>
        </w:rPr>
        <w:lastRenderedPageBreak/>
        <w:t xml:space="preserve">3. Configuration des </w:t>
      </w:r>
      <w:proofErr w:type="spellStart"/>
      <w:r>
        <w:rPr>
          <w:color w:val="000000"/>
        </w:rPr>
        <w:t>alertes</w:t>
      </w:r>
      <w:proofErr w:type="spellEnd"/>
    </w:p>
    <w:p w14:paraId="3C660126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Créez un fichier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alerts.py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14:paraId="3046E101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python</w:t>
      </w:r>
    </w:p>
    <w:p w14:paraId="2A32AC45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7507A2C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os</w:t>
      </w:r>
      <w:proofErr w:type="spellEnd"/>
    </w:p>
    <w:p w14:paraId="40FD036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smtplib</w:t>
      </w:r>
      <w:proofErr w:type="spellEnd"/>
    </w:p>
    <w:p w14:paraId="4578BFDE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email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message</w:t>
      </w:r>
      <w:proofErr w:type="spellEnd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EmailMessage</w:t>
      </w:r>
      <w:proofErr w:type="spellEnd"/>
    </w:p>
    <w:p w14:paraId="446570A1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from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dotenv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load_dotenv</w:t>
      </w:r>
      <w:proofErr w:type="spellEnd"/>
    </w:p>
    <w:p w14:paraId="029EA72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1B806F9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load_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dotenv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2946ED6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210F1DBB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send_alert_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email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usage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float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5BF44C13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msg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EmailMessage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()</w:t>
      </w:r>
    </w:p>
    <w:p w14:paraId="46175722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msg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.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set_</w:t>
      </w: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content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proofErr w:type="gramEnd"/>
      <w:r>
        <w:rPr>
          <w:rStyle w:val="token"/>
          <w:rFonts w:ascii="Fira Code" w:hAnsi="Fira Code" w:cs="Fira Code"/>
          <w:color w:val="98C379"/>
          <w:shd w:val="clear" w:color="auto" w:fill="282C34"/>
        </w:rPr>
        <w:t>f"Alerte</w:t>
      </w:r>
      <w:proofErr w:type="spellEnd"/>
      <w:r>
        <w:rPr>
          <w:rStyle w:val="token"/>
          <w:rFonts w:ascii="Fira Code" w:hAnsi="Fira Code" w:cs="Fira Code"/>
          <w:color w:val="98C379"/>
          <w:shd w:val="clear" w:color="auto" w:fill="282C34"/>
        </w:rPr>
        <w:t xml:space="preserve"> : L'utilisation de l'API a atteint $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{usage}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"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08769237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</w:p>
    <w:p w14:paraId="47D3F9C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msg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'Subject'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'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Alerte</w:t>
      </w:r>
      <w:proofErr w:type="spell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 xml:space="preserve"> Budget API Google Places'</w:t>
      </w:r>
    </w:p>
    <w:p w14:paraId="2A234C0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msg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'From'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os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getenv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"SMTP_FROM"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2728432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msg</w:t>
      </w:r>
      <w:proofErr w:type="gram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[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'To'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]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os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.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getenv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"BUDGET_ALERT_EMAIL"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4EA4A86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</w:p>
    <w:p w14:paraId="1DDE2A1A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Configurez votre serveur SMTP ici</w:t>
      </w:r>
    </w:p>
    <w:p w14:paraId="6F01EC6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#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smtp_server</w:t>
      </w:r>
      <w:proofErr w:type="spell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 = </w:t>
      </w:r>
      <w:proofErr w:type="spellStart"/>
      <w:proofErr w:type="gram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smtplib.SMTP</w:t>
      </w:r>
      <w:proofErr w:type="spellEnd"/>
      <w:proofErr w:type="gram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('smtp.gmail.com', 587)</w:t>
      </w:r>
    </w:p>
    <w:p w14:paraId="37D6234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#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smtp_</w:t>
      </w:r>
      <w:proofErr w:type="gram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server.starttls</w:t>
      </w:r>
      <w:proofErr w:type="spellEnd"/>
      <w:proofErr w:type="gram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()</w:t>
      </w:r>
    </w:p>
    <w:p w14:paraId="2D140CC6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#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smtp_server.login</w:t>
      </w:r>
      <w:proofErr w:type="spell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(</w:t>
      </w:r>
      <w:proofErr w:type="spellStart"/>
      <w:proofErr w:type="gram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os.getenv</w:t>
      </w:r>
      <w:proofErr w:type="spellEnd"/>
      <w:proofErr w:type="gram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("SMTP_USER"),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os.getenv</w:t>
      </w:r>
      <w:proofErr w:type="spell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("SMTP_PASSWORD"))</w:t>
      </w:r>
    </w:p>
    <w:p w14:paraId="753AC15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#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smtp_</w:t>
      </w:r>
      <w:proofErr w:type="gram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server.send</w:t>
      </w:r>
      <w:proofErr w:type="gram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_message</w:t>
      </w:r>
      <w:proofErr w:type="spell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(msg)</w:t>
      </w:r>
    </w:p>
    <w:p w14:paraId="6A176C3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#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smtp_</w:t>
      </w:r>
      <w:proofErr w:type="gram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server.quit</w:t>
      </w:r>
      <w:proofErr w:type="spellEnd"/>
      <w:proofErr w:type="gram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()</w:t>
      </w:r>
    </w:p>
    <w:p w14:paraId="1FA026F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5E03C48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check_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budget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519706A5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Implémentez la vérification du budget via l'API Google Cloud</w:t>
      </w:r>
    </w:p>
    <w:p w14:paraId="29E6CA19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current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_usage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D19A66"/>
          <w:shd w:val="clear" w:color="auto" w:fill="282C34"/>
        </w:rPr>
        <w:t>0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À remplacer par l'appel API réel</w:t>
      </w:r>
    </w:p>
    <w:p w14:paraId="15E3F8F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current_usage</w:t>
      </w:r>
      <w:proofErr w:type="spell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&gt;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gram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float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os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getenv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"BUDGET_ALERT_THRESHOLD"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"150"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)):</w:t>
      </w:r>
    </w:p>
    <w:p w14:paraId="65D344C4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send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_alert_email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current_usage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75020B03" w14:textId="77777777" w:rsidR="00212E38" w:rsidRDefault="00212E38" w:rsidP="00212E38">
      <w:pPr>
        <w:pStyle w:val="Titre2"/>
        <w:rPr>
          <w:rFonts w:ascii="Times New Roman" w:hAnsi="Times New Roman" w:cs="Times New Roman"/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Tarification</w:t>
      </w:r>
      <w:proofErr w:type="spellEnd"/>
    </w:p>
    <w:p w14:paraId="6A6D5CEF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Coût par requête :</w:t>
      </w:r>
    </w:p>
    <w:p w14:paraId="00933DEE" w14:textId="77777777" w:rsidR="00212E38" w:rsidRDefault="00212E38" w:rsidP="00212E38">
      <w:pPr>
        <w:pStyle w:val="whitespace-normal"/>
        <w:numPr>
          <w:ilvl w:val="0"/>
          <w:numId w:val="9"/>
        </w:numPr>
        <w:rPr>
          <w:color w:val="000000"/>
        </w:rPr>
      </w:pPr>
      <w:proofErr w:type="spellStart"/>
      <w:r>
        <w:rPr>
          <w:color w:val="000000"/>
        </w:rPr>
        <w:t>Find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Place:</w:t>
      </w:r>
      <w:proofErr w:type="gramEnd"/>
      <w:r>
        <w:rPr>
          <w:color w:val="000000"/>
        </w:rPr>
        <w:t xml:space="preserve"> $0.017</w:t>
      </w:r>
    </w:p>
    <w:p w14:paraId="2BBB85AA" w14:textId="77777777" w:rsidR="00212E38" w:rsidRDefault="00212E38" w:rsidP="00212E38">
      <w:pPr>
        <w:pStyle w:val="whitespace-normal"/>
        <w:numPr>
          <w:ilvl w:val="0"/>
          <w:numId w:val="9"/>
        </w:numPr>
        <w:rPr>
          <w:color w:val="000000"/>
        </w:rPr>
      </w:pPr>
      <w:r>
        <w:rPr>
          <w:color w:val="000000"/>
        </w:rPr>
        <w:t xml:space="preserve">Place </w:t>
      </w:r>
      <w:proofErr w:type="gramStart"/>
      <w:r>
        <w:rPr>
          <w:color w:val="000000"/>
        </w:rPr>
        <w:t>Details:</w:t>
      </w:r>
      <w:proofErr w:type="gramEnd"/>
      <w:r>
        <w:rPr>
          <w:color w:val="000000"/>
        </w:rPr>
        <w:t xml:space="preserve"> $0.017</w:t>
      </w:r>
    </w:p>
    <w:p w14:paraId="5403990F" w14:textId="77777777" w:rsidR="00212E38" w:rsidRDefault="00212E38" w:rsidP="00212E38">
      <w:pPr>
        <w:pStyle w:val="whitespace-normal"/>
        <w:numPr>
          <w:ilvl w:val="0"/>
          <w:numId w:val="9"/>
        </w:numPr>
        <w:rPr>
          <w:color w:val="000000"/>
        </w:rPr>
      </w:pPr>
      <w:proofErr w:type="spellStart"/>
      <w:r>
        <w:rPr>
          <w:color w:val="000000"/>
        </w:rPr>
        <w:t>Nearby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Search</w:t>
      </w:r>
      <w:proofErr w:type="spellEnd"/>
      <w:r>
        <w:rPr>
          <w:color w:val="000000"/>
        </w:rPr>
        <w:t>:</w:t>
      </w:r>
      <w:proofErr w:type="gramEnd"/>
      <w:r>
        <w:rPr>
          <w:color w:val="000000"/>
        </w:rPr>
        <w:t xml:space="preserve"> $0.032</w:t>
      </w:r>
    </w:p>
    <w:p w14:paraId="2913B2AC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Total par recherche : $0.066</w:t>
      </w:r>
    </w:p>
    <w:p w14:paraId="73BA46F3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Avec le crédit gratuit de $200 :</w:t>
      </w:r>
    </w:p>
    <w:p w14:paraId="4C40C9A5" w14:textId="77777777" w:rsidR="00212E38" w:rsidRDefault="00212E38" w:rsidP="00212E38">
      <w:pPr>
        <w:pStyle w:val="whitespace-normal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Environ 3,030 recherches gratuites par mois</w:t>
      </w:r>
    </w:p>
    <w:p w14:paraId="6C849209" w14:textId="77777777" w:rsidR="00212E38" w:rsidRDefault="00212E38" w:rsidP="00212E38">
      <w:pPr>
        <w:pStyle w:val="whitespace-normal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Environ 100 recherches par jour</w:t>
      </w:r>
    </w:p>
    <w:p w14:paraId="34E34DF8" w14:textId="77777777" w:rsidR="00212E38" w:rsidRDefault="00212E38" w:rsidP="00212E38">
      <w:pPr>
        <w:pStyle w:val="Titre2"/>
        <w:rPr>
          <w:color w:val="000000"/>
        </w:rPr>
      </w:pPr>
      <w:r>
        <w:rPr>
          <w:color w:val="000000"/>
        </w:rPr>
        <w:t>5. Tests</w:t>
      </w:r>
    </w:p>
    <w:p w14:paraId="0F32EFC0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Créez un fichier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test_api.py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14:paraId="30244542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lastRenderedPageBreak/>
        <w:t>python</w:t>
      </w:r>
    </w:p>
    <w:p w14:paraId="7A81CAC4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604CC09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asyncio</w:t>
      </w:r>
      <w:proofErr w:type="spellEnd"/>
    </w:p>
    <w:p w14:paraId="7B84E5D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proofErr w:type="spellEnd"/>
    </w:p>
    <w:p w14:paraId="3473A2B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5336D08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test_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api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78EB8B49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with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AsyncClient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7F4B561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response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client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post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0832CA30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"http://localhost:8000/tourist-places/"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1F83437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json</w:t>
      </w:r>
      <w:proofErr w:type="spellEnd"/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proofErr w:type="gramEnd"/>
    </w:p>
    <w:p w14:paraId="09C016A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"name"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"Paris"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2930F5A2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"type"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"city"</w:t>
      </w:r>
    </w:p>
    <w:p w14:paraId="564C04D8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    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}</w:t>
      </w:r>
    </w:p>
    <w:p w14:paraId="3D62A6C3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0CA46DF2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print</w:t>
      </w:r>
      <w:proofErr w:type="spellEnd"/>
      <w:proofErr w:type="gram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response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.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json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())</w:t>
      </w:r>
    </w:p>
    <w:p w14:paraId="1B1A8DFF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64C62223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Exécuter le test</w:t>
      </w:r>
    </w:p>
    <w:p w14:paraId="201882E4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__name__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"__main__"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67622710" w14:textId="77777777" w:rsidR="00212E38" w:rsidRP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asyncio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run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test_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api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))</w:t>
      </w:r>
    </w:p>
    <w:p w14:paraId="3B818088" w14:textId="77777777" w:rsidR="00212E38" w:rsidRDefault="00212E38" w:rsidP="00212E38">
      <w:pPr>
        <w:pStyle w:val="Titre2"/>
        <w:rPr>
          <w:rFonts w:ascii="Times New Roman" w:hAnsi="Times New Roman" w:cs="Times New Roman"/>
          <w:color w:val="000000"/>
        </w:rPr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Lancement</w:t>
      </w:r>
      <w:proofErr w:type="spellEnd"/>
    </w:p>
    <w:p w14:paraId="722CB493" w14:textId="77777777" w:rsidR="00212E38" w:rsidRDefault="00212E38" w:rsidP="00212E38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bash</w:t>
      </w:r>
      <w:proofErr w:type="spellEnd"/>
      <w:proofErr w:type="gramEnd"/>
    </w:p>
    <w:p w14:paraId="38185D12" w14:textId="77777777" w:rsidR="00212E38" w:rsidRDefault="00212E38" w:rsidP="00212E38">
      <w:pPr>
        <w:pStyle w:val="PrformatHTML"/>
        <w:rPr>
          <w:color w:val="000000"/>
        </w:rPr>
      </w:pPr>
      <w:r>
        <w:rPr>
          <w:rStyle w:val="text-text-200"/>
          <w:color w:val="000000"/>
        </w:rPr>
        <w:t>Copy</w:t>
      </w:r>
    </w:p>
    <w:p w14:paraId="19B74426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Démarrer Redis (nécessaire pour le cache)</w:t>
      </w:r>
    </w:p>
    <w:p w14:paraId="26BE19A8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redis</w:t>
      </w:r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-server</w:t>
      </w:r>
    </w:p>
    <w:p w14:paraId="65EB102E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</w:p>
    <w:p w14:paraId="05D89FD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Démarrer l'API</w:t>
      </w:r>
    </w:p>
    <w:p w14:paraId="62798B05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proofErr w:type="spellStart"/>
      <w:proofErr w:type="gram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uvicorn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main:app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--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reload</w:t>
      </w:r>
      <w:proofErr w:type="spellEnd"/>
    </w:p>
    <w:p w14:paraId="6BD71F52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Testez l'API en ouvrant :</w:t>
      </w:r>
      <w:r>
        <w:rPr>
          <w:rStyle w:val="apple-converted-space"/>
          <w:color w:val="000000"/>
        </w:rPr>
        <w:t> </w:t>
      </w:r>
      <w:hyperlink r:id="rId10" w:history="1">
        <w:r>
          <w:rPr>
            <w:rStyle w:val="Lienhypertexte"/>
          </w:rPr>
          <w:t>http://localhost:8000/docs</w:t>
        </w:r>
      </w:hyperlink>
    </w:p>
    <w:p w14:paraId="36D98B32" w14:textId="77777777" w:rsidR="00212E38" w:rsidRDefault="00212E38" w:rsidP="00212E38">
      <w:pPr>
        <w:pStyle w:val="Titre2"/>
        <w:rPr>
          <w:color w:val="000000"/>
        </w:rPr>
      </w:pPr>
      <w:r>
        <w:rPr>
          <w:color w:val="000000"/>
        </w:rPr>
        <w:t xml:space="preserve">Notes </w:t>
      </w:r>
      <w:proofErr w:type="spellStart"/>
      <w:r>
        <w:rPr>
          <w:color w:val="000000"/>
        </w:rPr>
        <w:t>importantes</w:t>
      </w:r>
      <w:proofErr w:type="spellEnd"/>
    </w:p>
    <w:p w14:paraId="52BDC120" w14:textId="77777777" w:rsidR="00212E38" w:rsidRDefault="00212E38" w:rsidP="00212E38">
      <w:pPr>
        <w:pStyle w:val="whitespace-normal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Surveillez votre utilisation dans la Google Cloud Console</w:t>
      </w:r>
    </w:p>
    <w:p w14:paraId="54A6B8CC" w14:textId="77777777" w:rsidR="00212E38" w:rsidRDefault="00212E38" w:rsidP="00212E38">
      <w:pPr>
        <w:pStyle w:val="whitespace-normal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Configurez des alertes de budget</w:t>
      </w:r>
    </w:p>
    <w:p w14:paraId="1B0C5197" w14:textId="77777777" w:rsidR="00212E38" w:rsidRDefault="00212E38" w:rsidP="00212E38">
      <w:pPr>
        <w:pStyle w:val="whitespace-normal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Considérez la mise en cache des résultats fréquents</w:t>
      </w:r>
    </w:p>
    <w:p w14:paraId="42A2BB69" w14:textId="77777777" w:rsidR="00212E38" w:rsidRDefault="00212E38" w:rsidP="00212E38">
      <w:pPr>
        <w:pStyle w:val="whitespace-normal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Ajustez les limites quotidiennes selon vos besoins</w:t>
      </w:r>
    </w:p>
    <w:p w14:paraId="77FC95C4" w14:textId="77777777" w:rsidR="00212E38" w:rsidRDefault="00212E38" w:rsidP="00212E38">
      <w:pPr>
        <w:pStyle w:val="whitespace-normal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Implémentez une stratégie de </w:t>
      </w:r>
      <w:proofErr w:type="spellStart"/>
      <w:r>
        <w:rPr>
          <w:color w:val="000000"/>
        </w:rPr>
        <w:t>retry</w:t>
      </w:r>
      <w:proofErr w:type="spellEnd"/>
      <w:r>
        <w:rPr>
          <w:color w:val="000000"/>
        </w:rPr>
        <w:t xml:space="preserve"> en cas d'erreur</w:t>
      </w:r>
    </w:p>
    <w:p w14:paraId="60808D1F" w14:textId="77777777" w:rsidR="00286DFD" w:rsidRDefault="00286DFD" w:rsidP="00092F1E">
      <w:pPr>
        <w:pStyle w:val="Paragraphe"/>
      </w:pPr>
    </w:p>
    <w:p w14:paraId="17D54B0A" w14:textId="77777777" w:rsidR="00212E38" w:rsidRDefault="00212E38" w:rsidP="00092F1E">
      <w:pPr>
        <w:pStyle w:val="Paragraphe"/>
      </w:pPr>
    </w:p>
    <w:p w14:paraId="2E23F389" w14:textId="77777777" w:rsidR="00212E38" w:rsidRDefault="00212E38" w:rsidP="00092F1E">
      <w:pPr>
        <w:pStyle w:val="Paragraphe"/>
      </w:pPr>
    </w:p>
    <w:p w14:paraId="386B1CD6" w14:textId="77777777" w:rsidR="00212E38" w:rsidRDefault="00212E38" w:rsidP="00212E38">
      <w:pPr>
        <w:pStyle w:val="whitespace-normal"/>
        <w:numPr>
          <w:ilvl w:val="0"/>
          <w:numId w:val="17"/>
        </w:numPr>
        <w:rPr>
          <w:color w:val="000000"/>
        </w:rPr>
      </w:pPr>
      <w:proofErr w:type="spellStart"/>
      <w:r>
        <w:rPr>
          <w:rStyle w:val="lev"/>
          <w:color w:val="000000"/>
        </w:rPr>
        <w:t>FastAPI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: C'est un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web moderne pour Python qui permet de créer des APIs REST facilement.</w:t>
      </w:r>
    </w:p>
    <w:p w14:paraId="003E1843" w14:textId="77777777" w:rsidR="00212E38" w:rsidRDefault="00212E38" w:rsidP="00212E38">
      <w:pPr>
        <w:pStyle w:val="whitespace-normal"/>
        <w:numPr>
          <w:ilvl w:val="1"/>
          <w:numId w:val="17"/>
        </w:numPr>
        <w:rPr>
          <w:color w:val="000000"/>
        </w:rPr>
      </w:pPr>
      <w:r>
        <w:rPr>
          <w:color w:val="000000"/>
        </w:rPr>
        <w:t>Il est très rapide en performance</w:t>
      </w:r>
    </w:p>
    <w:p w14:paraId="69355FA2" w14:textId="77777777" w:rsidR="00212E38" w:rsidRDefault="00212E38" w:rsidP="00212E38">
      <w:pPr>
        <w:pStyle w:val="whitespace-normal"/>
        <w:numPr>
          <w:ilvl w:val="1"/>
          <w:numId w:val="17"/>
        </w:numPr>
        <w:rPr>
          <w:color w:val="000000"/>
        </w:rPr>
      </w:pPr>
      <w:r>
        <w:rPr>
          <w:color w:val="000000"/>
        </w:rPr>
        <w:t>Il génère automatiquement une documentation interactive de votre API</w:t>
      </w:r>
    </w:p>
    <w:p w14:paraId="3FA2CAE1" w14:textId="77777777" w:rsidR="00212E38" w:rsidRDefault="00212E38" w:rsidP="00212E38">
      <w:pPr>
        <w:pStyle w:val="whitespace-normal"/>
        <w:numPr>
          <w:ilvl w:val="1"/>
          <w:numId w:val="17"/>
        </w:numPr>
        <w:rPr>
          <w:color w:val="000000"/>
        </w:rPr>
      </w:pPr>
      <w:r>
        <w:rPr>
          <w:color w:val="000000"/>
        </w:rPr>
        <w:t>Il gère automatiquement la validation des données</w:t>
      </w:r>
    </w:p>
    <w:p w14:paraId="634DF9B8" w14:textId="77777777" w:rsidR="00212E38" w:rsidRDefault="00212E38" w:rsidP="00212E38">
      <w:pPr>
        <w:pStyle w:val="whitespace-normal"/>
        <w:numPr>
          <w:ilvl w:val="1"/>
          <w:numId w:val="17"/>
        </w:numPr>
        <w:rPr>
          <w:color w:val="000000"/>
        </w:rPr>
      </w:pPr>
      <w:r>
        <w:rPr>
          <w:color w:val="000000"/>
        </w:rPr>
        <w:t>Il supporte l'asynchrone nativement (d'où le mot-clé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async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devant les fonctions)</w:t>
      </w:r>
    </w:p>
    <w:p w14:paraId="4171FBD5" w14:textId="77777777" w:rsidR="00212E38" w:rsidRDefault="00212E38" w:rsidP="00212E38">
      <w:pPr>
        <w:pStyle w:val="whitespace-normal"/>
        <w:numPr>
          <w:ilvl w:val="0"/>
          <w:numId w:val="17"/>
        </w:numPr>
        <w:rPr>
          <w:color w:val="000000"/>
        </w:rPr>
      </w:pPr>
      <w:proofErr w:type="spellStart"/>
      <w:r>
        <w:rPr>
          <w:rStyle w:val="lev"/>
          <w:color w:val="000000"/>
        </w:rPr>
        <w:t>Pydantic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: C'est une bibliothèque qui permet de valider les données :</w:t>
      </w:r>
    </w:p>
    <w:p w14:paraId="4CD6FB1C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lastRenderedPageBreak/>
        <w:t>python</w:t>
      </w:r>
    </w:p>
    <w:p w14:paraId="6E6C4E1D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4BFDB2C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class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gramStart"/>
      <w:r w:rsidRPr="00212E38">
        <w:rPr>
          <w:rStyle w:val="token"/>
          <w:rFonts w:ascii="Fira Code" w:hAnsi="Fira Code" w:cs="Fira Code"/>
          <w:color w:val="D19A66"/>
          <w:shd w:val="clear" w:color="auto" w:fill="282C34"/>
          <w:lang w:val="en-US"/>
        </w:rPr>
        <w:t>Location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BaseModel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5EC0936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name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</w:p>
    <w:p w14:paraId="1CE47E3D" w14:textId="77777777" w:rsidR="00212E38" w:rsidRP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type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"city</w:t>
      </w:r>
      <w:proofErr w:type="gram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</w:t>
      </w:r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#</w:t>
      </w:r>
      <w:proofErr w:type="gram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 "city" </w:t>
      </w:r>
      <w:proofErr w:type="spellStart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>ou</w:t>
      </w:r>
      <w:proofErr w:type="spellEnd"/>
      <w:r w:rsidRPr="00212E38">
        <w:rPr>
          <w:rStyle w:val="token"/>
          <w:rFonts w:ascii="Fira Code" w:hAnsi="Fira Code" w:cs="Fira Code"/>
          <w:i/>
          <w:iCs/>
          <w:color w:val="5C6370"/>
          <w:shd w:val="clear" w:color="auto" w:fill="282C34"/>
          <w:lang w:val="en-US"/>
        </w:rPr>
        <w:t xml:space="preserve"> "country"</w:t>
      </w:r>
    </w:p>
    <w:p w14:paraId="04CBA223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Ce code définit une structure de données où :</w:t>
      </w:r>
    </w:p>
    <w:p w14:paraId="1317C021" w14:textId="77777777" w:rsidR="00212E38" w:rsidRDefault="00212E38" w:rsidP="00212E38">
      <w:pPr>
        <w:pStyle w:val="whitespace-normal"/>
        <w:numPr>
          <w:ilvl w:val="0"/>
          <w:numId w:val="18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name</w:t>
      </w:r>
      <w:proofErr w:type="spellEnd"/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doit être une chaîne de caractères (obligatoire)</w:t>
      </w:r>
    </w:p>
    <w:p w14:paraId="11327A4C" w14:textId="77777777" w:rsidR="00212E38" w:rsidRDefault="00212E38" w:rsidP="00212E38">
      <w:pPr>
        <w:pStyle w:val="whitespace-normal"/>
        <w:numPr>
          <w:ilvl w:val="0"/>
          <w:numId w:val="18"/>
        </w:numPr>
        <w:rPr>
          <w:color w:val="000000"/>
        </w:rPr>
      </w:pPr>
      <w:proofErr w:type="gramStart"/>
      <w:r>
        <w:rPr>
          <w:rStyle w:val="CodeHTML"/>
          <w:color w:val="000000"/>
        </w:rPr>
        <w:t>type</w:t>
      </w:r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doit être une chaîne avec "city" comme valeur par défaut Si quelqu'un envoie des données incorrectes (par exemple un nombre au lieu d'une chaîne),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lèvera automatiquement une erreur.</w:t>
      </w:r>
    </w:p>
    <w:p w14:paraId="588A73F3" w14:textId="77777777" w:rsidR="00212E38" w:rsidRDefault="00212E38" w:rsidP="00212E38">
      <w:pPr>
        <w:pStyle w:val="whitespace-normal"/>
        <w:numPr>
          <w:ilvl w:val="0"/>
          <w:numId w:val="19"/>
        </w:numPr>
        <w:rPr>
          <w:color w:val="000000"/>
        </w:rPr>
      </w:pPr>
      <w:r>
        <w:rPr>
          <w:rStyle w:val="lev"/>
          <w:color w:val="000000"/>
        </w:rPr>
        <w:t>Les différentes fonctions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14:paraId="528F0FE9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a. La fonction principale que votre app appellera :</w:t>
      </w:r>
    </w:p>
    <w:p w14:paraId="5562474B" w14:textId="77777777" w:rsidR="00212E38" w:rsidRDefault="00212E38" w:rsidP="00212E38">
      <w:pPr>
        <w:pStyle w:val="PrformatHTML"/>
        <w:rPr>
          <w:color w:val="000000"/>
        </w:rPr>
      </w:pPr>
      <w:proofErr w:type="gramStart"/>
      <w:r>
        <w:rPr>
          <w:color w:val="000000"/>
        </w:rPr>
        <w:t>python</w:t>
      </w:r>
      <w:proofErr w:type="gramEnd"/>
    </w:p>
    <w:p w14:paraId="3655E66F" w14:textId="77777777" w:rsidR="00212E38" w:rsidRDefault="00212E38" w:rsidP="00212E38">
      <w:pPr>
        <w:pStyle w:val="PrformatHTML"/>
        <w:rPr>
          <w:color w:val="000000"/>
        </w:rPr>
      </w:pPr>
      <w:r>
        <w:rPr>
          <w:rStyle w:val="text-text-200"/>
          <w:color w:val="000000"/>
        </w:rPr>
        <w:t>Copy</w:t>
      </w:r>
    </w:p>
    <w:p w14:paraId="1875F02A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token"/>
          <w:rFonts w:ascii="Fira Code" w:hAnsi="Fira Code" w:cs="Fira Code"/>
          <w:color w:val="ABB2BF"/>
          <w:shd w:val="clear" w:color="auto" w:fill="282C34"/>
        </w:rPr>
        <w:t>@app.post(</w:t>
      </w:r>
      <w:r>
        <w:rPr>
          <w:rStyle w:val="token"/>
          <w:rFonts w:ascii="Fira Code" w:hAnsi="Fira Code" w:cs="Fira Code"/>
          <w:color w:val="98C379"/>
          <w:shd w:val="clear" w:color="auto" w:fill="282C34"/>
        </w:rPr>
        <w:t>"/tourist-places/"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7F8B4BCD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async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def</w:t>
      </w:r>
      <w:proofErr w:type="spellEnd"/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61AFEF"/>
          <w:shd w:val="clear" w:color="auto" w:fill="282C34"/>
        </w:rPr>
        <w:t>find_tourist_places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: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Location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):</w:t>
      </w:r>
    </w:p>
    <w:p w14:paraId="1DE801CB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# C'est </w:t>
      </w:r>
      <w:proofErr w:type="spellStart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l'endpoint</w:t>
      </w:r>
      <w:proofErr w:type="spellEnd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 que votre app SwiftUI appellera</w:t>
      </w:r>
    </w:p>
    <w:p w14:paraId="68998835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Il prend un nom de lieu et retourne les attractions</w:t>
      </w:r>
    </w:p>
    <w:p w14:paraId="650B53AF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b.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get_place_id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: Convertit un nom de ville en identifiant Google</w:t>
      </w:r>
    </w:p>
    <w:p w14:paraId="7E965921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python</w:t>
      </w:r>
    </w:p>
    <w:p w14:paraId="68E65127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66C4434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get_place_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location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-&gt;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1255A2CF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Paris → "ChIJD7fiBh9u5kcRYJSMaMOCCwQ"</w:t>
      </w:r>
    </w:p>
    <w:p w14:paraId="7A539286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On a besoin de cet ID pour les autres requêtes Google</w:t>
      </w:r>
    </w:p>
    <w:p w14:paraId="732908C6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c.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get_location_coordinates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: Obtient les coordonnées GPS</w:t>
      </w:r>
    </w:p>
    <w:p w14:paraId="08429BEE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python</w:t>
      </w:r>
    </w:p>
    <w:p w14:paraId="7E64A0A5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7573DA11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get_location_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coordinates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-&gt;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</w:p>
    <w:p w14:paraId="7881AF64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# </w:t>
      </w:r>
      <w:proofErr w:type="spellStart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place_id</w:t>
      </w:r>
      <w:proofErr w:type="spellEnd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 xml:space="preserve"> → "48.8566,2.3522" (</w:t>
      </w:r>
      <w:proofErr w:type="spellStart"/>
      <w:proofErr w:type="gramStart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latitude,longitude</w:t>
      </w:r>
      <w:proofErr w:type="spellEnd"/>
      <w:proofErr w:type="gramEnd"/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)</w:t>
      </w:r>
    </w:p>
    <w:p w14:paraId="22327ADA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Google a besoin des coordonnées pour chercher les lieux à proximité</w:t>
      </w:r>
    </w:p>
    <w:p w14:paraId="059FC9DA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d.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get_tourist_places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: Trouve les attractions touristiques</w:t>
      </w:r>
    </w:p>
    <w:p w14:paraId="5E0F5CB4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python</w:t>
      </w:r>
    </w:p>
    <w:p w14:paraId="0E643B30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363F5317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get_tourist_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places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spellStart"/>
      <w:proofErr w:type="gramEnd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place_id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str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-&gt;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List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[</w:t>
      </w:r>
      <w:proofErr w:type="spellStart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dict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]:</w:t>
      </w:r>
    </w:p>
    <w:p w14:paraId="36636B1A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Utilise les coordonnées pour trouver tous les lieux touristiques</w:t>
      </w:r>
    </w:p>
    <w:p w14:paraId="1F10A4CE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5C6370"/>
          <w:shd w:val="clear" w:color="auto" w:fill="282C34"/>
        </w:rPr>
        <w:t># dans un rayon de 5km</w:t>
      </w:r>
    </w:p>
    <w:p w14:paraId="5C8F3CF0" w14:textId="77777777" w:rsidR="00212E38" w:rsidRDefault="00212E38" w:rsidP="00212E38">
      <w:pPr>
        <w:pStyle w:val="whitespace-normal"/>
        <w:numPr>
          <w:ilvl w:val="0"/>
          <w:numId w:val="20"/>
        </w:numPr>
        <w:rPr>
          <w:color w:val="000000"/>
        </w:rPr>
      </w:pPr>
      <w:proofErr w:type="spellStart"/>
      <w:proofErr w:type="gramStart"/>
      <w:r>
        <w:rPr>
          <w:rStyle w:val="lev"/>
          <w:color w:val="000000"/>
        </w:rPr>
        <w:t>httpx</w:t>
      </w:r>
      <w:proofErr w:type="spellEnd"/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: C'est un client HTTP moderne pour Python</w:t>
      </w:r>
    </w:p>
    <w:p w14:paraId="7E21B5AD" w14:textId="77777777" w:rsidR="00212E38" w:rsidRDefault="00212E38" w:rsidP="00212E38">
      <w:pPr>
        <w:pStyle w:val="whitespace-normal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Il permet de faire des requêtes HTTP vers l'API Google</w:t>
      </w:r>
    </w:p>
    <w:p w14:paraId="6E439CAA" w14:textId="77777777" w:rsidR="00212E38" w:rsidRDefault="00212E38" w:rsidP="00212E38">
      <w:pPr>
        <w:pStyle w:val="whitespace-normal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Il supporte l'asynchrone (plus rapide que les requêtes synchrones)</w:t>
      </w:r>
    </w:p>
    <w:p w14:paraId="32DE1879" w14:textId="77777777" w:rsidR="00212E38" w:rsidRDefault="00212E38" w:rsidP="00212E38">
      <w:pPr>
        <w:pStyle w:val="whitespace-normal"/>
        <w:numPr>
          <w:ilvl w:val="0"/>
          <w:numId w:val="20"/>
        </w:numPr>
        <w:rPr>
          <w:color w:val="000000"/>
        </w:rPr>
      </w:pPr>
      <w:proofErr w:type="gramStart"/>
      <w:r>
        <w:rPr>
          <w:rStyle w:val="lev"/>
          <w:color w:val="000000"/>
        </w:rPr>
        <w:t>python</w:t>
      </w:r>
      <w:proofErr w:type="gramEnd"/>
      <w:r>
        <w:rPr>
          <w:rStyle w:val="lev"/>
          <w:color w:val="000000"/>
        </w:rPr>
        <w:t>-</w:t>
      </w:r>
      <w:proofErr w:type="spellStart"/>
      <w:r>
        <w:rPr>
          <w:rStyle w:val="lev"/>
          <w:color w:val="000000"/>
        </w:rPr>
        <w:t>dotenv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: Pour gérer les variables d'environnement</w:t>
      </w:r>
    </w:p>
    <w:p w14:paraId="0D5DB765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python</w:t>
      </w:r>
    </w:p>
    <w:p w14:paraId="5F516492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508C2ECC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lastRenderedPageBreak/>
        <w:t>load_</w:t>
      </w:r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dotenv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2CEC2852" w14:textId="77777777" w:rsidR="00212E38" w:rsidRP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GOOGLE_API_KEY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os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getenv</w:t>
      </w:r>
      <w:proofErr w:type="spellEnd"/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"GOOGLE_API_KEY"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</w:t>
      </w:r>
    </w:p>
    <w:p w14:paraId="7AD38DF4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 xml:space="preserve">Cela permet de garder votre clé API Google secrète dans un </w:t>
      </w:r>
      <w:proofErr w:type="gramStart"/>
      <w:r>
        <w:rPr>
          <w:color w:val="000000"/>
        </w:rPr>
        <w:t>fichier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.</w:t>
      </w:r>
      <w:proofErr w:type="spellStart"/>
      <w:r>
        <w:rPr>
          <w:rStyle w:val="CodeHTML"/>
          <w:color w:val="000000"/>
        </w:rPr>
        <w:t>env</w:t>
      </w:r>
      <w:proofErr w:type="spellEnd"/>
      <w:proofErr w:type="gramEnd"/>
    </w:p>
    <w:p w14:paraId="20F9C460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Voici un exemple de flux d'exécution quand votre app fait une requête :</w:t>
      </w:r>
    </w:p>
    <w:p w14:paraId="28EF5EBC" w14:textId="77777777" w:rsidR="00212E38" w:rsidRDefault="00212E38" w:rsidP="00212E38">
      <w:pPr>
        <w:pStyle w:val="whitespace-normal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L'app envoie :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{"</w:t>
      </w:r>
      <w:proofErr w:type="spellStart"/>
      <w:r>
        <w:rPr>
          <w:rStyle w:val="CodeHTML"/>
          <w:color w:val="000000"/>
        </w:rPr>
        <w:t>name</w:t>
      </w:r>
      <w:proofErr w:type="spellEnd"/>
      <w:proofErr w:type="gramStart"/>
      <w:r>
        <w:rPr>
          <w:rStyle w:val="CodeHTML"/>
          <w:color w:val="000000"/>
        </w:rPr>
        <w:t>":</w:t>
      </w:r>
      <w:proofErr w:type="gramEnd"/>
      <w:r>
        <w:rPr>
          <w:rStyle w:val="CodeHTML"/>
          <w:color w:val="000000"/>
        </w:rPr>
        <w:t xml:space="preserve"> "Paris", "type": "city"}</w:t>
      </w:r>
    </w:p>
    <w:p w14:paraId="02120D32" w14:textId="77777777" w:rsidR="00212E38" w:rsidRDefault="00212E38" w:rsidP="00212E38">
      <w:pPr>
        <w:pStyle w:val="whitespace-normal"/>
        <w:numPr>
          <w:ilvl w:val="0"/>
          <w:numId w:val="21"/>
        </w:numPr>
        <w:rPr>
          <w:color w:val="000000"/>
        </w:rPr>
      </w:pP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valide que les données sont correctes</w:t>
      </w:r>
    </w:p>
    <w:p w14:paraId="0990E1CD" w14:textId="77777777" w:rsidR="00212E38" w:rsidRDefault="00212E38" w:rsidP="00212E38">
      <w:pPr>
        <w:pStyle w:val="whitespace-normal"/>
        <w:numPr>
          <w:ilvl w:val="0"/>
          <w:numId w:val="21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find</w:t>
      </w:r>
      <w:proofErr w:type="gramEnd"/>
      <w:r>
        <w:rPr>
          <w:rStyle w:val="CodeHTML"/>
          <w:color w:val="000000"/>
        </w:rPr>
        <w:t>_tourist_places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est appelée</w:t>
      </w:r>
    </w:p>
    <w:p w14:paraId="16333684" w14:textId="77777777" w:rsidR="00212E38" w:rsidRDefault="00212E38" w:rsidP="00212E38">
      <w:pPr>
        <w:pStyle w:val="whitespace-normal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Elle appelle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get_place_id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pour convertir "Paris" en ID Google</w:t>
      </w:r>
    </w:p>
    <w:p w14:paraId="45BF2389" w14:textId="77777777" w:rsidR="00212E38" w:rsidRDefault="00212E38" w:rsidP="00212E38">
      <w:pPr>
        <w:pStyle w:val="whitespace-normal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Puis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get_location_coordinates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pour obtenir la position GPS de Paris</w:t>
      </w:r>
    </w:p>
    <w:p w14:paraId="50C31533" w14:textId="77777777" w:rsidR="00212E38" w:rsidRDefault="00212E38" w:rsidP="00212E38">
      <w:pPr>
        <w:pStyle w:val="whitespace-normal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Enfin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get_tourist_places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trouve toutes les attractions autour</w:t>
      </w:r>
    </w:p>
    <w:p w14:paraId="67112030" w14:textId="77777777" w:rsidR="00212E38" w:rsidRDefault="00212E38" w:rsidP="00212E38">
      <w:pPr>
        <w:pStyle w:val="whitespace-normal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Les données sont formatées et renvoyées à votre app</w:t>
      </w:r>
    </w:p>
    <w:p w14:paraId="170CC967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L'architecture est séparée en plusieurs fonctions pour :</w:t>
      </w:r>
    </w:p>
    <w:p w14:paraId="60972079" w14:textId="77777777" w:rsidR="00212E38" w:rsidRDefault="00212E38" w:rsidP="00212E38">
      <w:pPr>
        <w:pStyle w:val="whitespace-normal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Rendre le code plus lisible et maintenable</w:t>
      </w:r>
    </w:p>
    <w:p w14:paraId="20C5BAAB" w14:textId="77777777" w:rsidR="00212E38" w:rsidRDefault="00212E38" w:rsidP="00212E38">
      <w:pPr>
        <w:pStyle w:val="whitespace-normal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Permettre la réutilisation du code</w:t>
      </w:r>
    </w:p>
    <w:p w14:paraId="5C96FD7F" w14:textId="77777777" w:rsidR="00212E38" w:rsidRDefault="00212E38" w:rsidP="00212E38">
      <w:pPr>
        <w:pStyle w:val="whitespace-normal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Séparer les responsabilités (chaque fonction fait une seule chose)</w:t>
      </w:r>
    </w:p>
    <w:p w14:paraId="2787E700" w14:textId="77777777" w:rsidR="00212E38" w:rsidRDefault="00212E38" w:rsidP="00212E38">
      <w:pPr>
        <w:pStyle w:val="whitespace-normal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Faciliter les tests et le débogage</w:t>
      </w:r>
    </w:p>
    <w:p w14:paraId="23B5BA20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Voici un exemple de requête simple pour tester :</w:t>
      </w:r>
    </w:p>
    <w:p w14:paraId="0DB23046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color w:val="000000"/>
          <w:lang w:val="en-US"/>
        </w:rPr>
        <w:t>python</w:t>
      </w:r>
    </w:p>
    <w:p w14:paraId="07F2AE52" w14:textId="77777777" w:rsidR="00212E38" w:rsidRPr="00212E38" w:rsidRDefault="00212E38" w:rsidP="00212E38">
      <w:pPr>
        <w:pStyle w:val="PrformatHTML"/>
        <w:rPr>
          <w:color w:val="000000"/>
          <w:lang w:val="en-US"/>
        </w:rPr>
      </w:pPr>
      <w:r w:rsidRPr="00212E38">
        <w:rPr>
          <w:rStyle w:val="text-text-200"/>
          <w:color w:val="000000"/>
          <w:lang w:val="en-US"/>
        </w:rPr>
        <w:t>Copy</w:t>
      </w:r>
    </w:p>
    <w:p w14:paraId="04163ECF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import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proofErr w:type="spellEnd"/>
    </w:p>
    <w:p w14:paraId="64743575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</w:p>
    <w:p w14:paraId="5933B46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async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def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test_</w:t>
      </w:r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api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):</w:t>
      </w:r>
    </w:p>
    <w:p w14:paraId="2F9D9B28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response </w:t>
      </w:r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C678DD"/>
          <w:shd w:val="clear" w:color="auto" w:fill="282C34"/>
          <w:lang w:val="en-US"/>
        </w:rPr>
        <w:t>await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proofErr w:type="spellStart"/>
      <w:proofErr w:type="gram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httpx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.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post</w:t>
      </w:r>
      <w:proofErr w:type="spellEnd"/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(</w:t>
      </w:r>
      <w:proofErr w:type="gramEnd"/>
    </w:p>
    <w:p w14:paraId="4C56140A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"http://localhost:8000/tourist-places/"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</w:p>
    <w:p w14:paraId="1D4B9A8D" w14:textId="77777777" w:rsidR="00212E38" w:rsidRP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    </w:t>
      </w:r>
      <w:proofErr w:type="spellStart"/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>json</w:t>
      </w:r>
      <w:proofErr w:type="spellEnd"/>
      <w:proofErr w:type="gramStart"/>
      <w:r w:rsidRPr="00212E38">
        <w:rPr>
          <w:rStyle w:val="token"/>
          <w:rFonts w:ascii="Fira Code" w:hAnsi="Fira Code" w:cs="Fira Code"/>
          <w:color w:val="61AFEF"/>
          <w:shd w:val="clear" w:color="auto" w:fill="282C34"/>
          <w:lang w:val="en-US"/>
        </w:rPr>
        <w:t>=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{</w:t>
      </w:r>
      <w:proofErr w:type="gramEnd"/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"name"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"Paris"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,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"type"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:</w:t>
      </w: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</w:t>
      </w:r>
      <w:r w:rsidRPr="00212E38">
        <w:rPr>
          <w:rStyle w:val="token"/>
          <w:rFonts w:ascii="Fira Code" w:hAnsi="Fira Code" w:cs="Fira Code"/>
          <w:color w:val="98C379"/>
          <w:shd w:val="clear" w:color="auto" w:fill="282C34"/>
          <w:lang w:val="en-US"/>
        </w:rPr>
        <w:t>"city"</w:t>
      </w:r>
      <w:r w:rsidRPr="00212E38">
        <w:rPr>
          <w:rStyle w:val="token"/>
          <w:rFonts w:ascii="Fira Code" w:hAnsi="Fira Code" w:cs="Fira Code"/>
          <w:color w:val="ABB2BF"/>
          <w:shd w:val="clear" w:color="auto" w:fill="282C34"/>
          <w:lang w:val="en-US"/>
        </w:rPr>
        <w:t>}</w:t>
      </w:r>
    </w:p>
    <w:p w14:paraId="7874E1AB" w14:textId="77777777" w:rsidR="00212E38" w:rsidRDefault="00212E38" w:rsidP="00212E38">
      <w:pPr>
        <w:pStyle w:val="PrformatHTML"/>
        <w:shd w:val="clear" w:color="auto" w:fill="282C34"/>
        <w:rPr>
          <w:rStyle w:val="CodeHTML"/>
          <w:rFonts w:ascii="Fira Code" w:hAnsi="Fira Code" w:cs="Fira Code"/>
          <w:color w:val="ABB2BF"/>
          <w:shd w:val="clear" w:color="auto" w:fill="282C34"/>
        </w:rPr>
      </w:pPr>
      <w:r w:rsidRPr="00212E38">
        <w:rPr>
          <w:rStyle w:val="CodeHTML"/>
          <w:rFonts w:ascii="Fira Code" w:hAnsi="Fira Code" w:cs="Fira Code"/>
          <w:color w:val="ABB2BF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)</w:t>
      </w:r>
    </w:p>
    <w:p w14:paraId="37026425" w14:textId="77777777" w:rsidR="00212E38" w:rsidRDefault="00212E38" w:rsidP="00212E38">
      <w:pPr>
        <w:pStyle w:val="PrformatHTML"/>
        <w:shd w:val="clear" w:color="auto" w:fill="282C34"/>
        <w:rPr>
          <w:rFonts w:ascii="Fira Code" w:hAnsi="Fira Code" w:cs="Fira Code"/>
          <w:color w:val="ABB2BF"/>
        </w:rPr>
      </w:pPr>
      <w:r>
        <w:rPr>
          <w:rStyle w:val="CodeHTML"/>
          <w:rFonts w:ascii="Fira Code" w:hAnsi="Fira Code" w:cs="Fira Code"/>
          <w:color w:val="ABB2BF"/>
          <w:shd w:val="clear" w:color="auto" w:fill="282C34"/>
        </w:rPr>
        <w:t xml:space="preserve">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hd w:val="clear" w:color="auto" w:fill="282C34"/>
        </w:rPr>
        <w:t>print</w:t>
      </w:r>
      <w:proofErr w:type="spellEnd"/>
      <w:proofErr w:type="gram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hd w:val="clear" w:color="auto" w:fill="282C34"/>
        </w:rPr>
        <w:t>response</w:t>
      </w:r>
      <w:r>
        <w:rPr>
          <w:rStyle w:val="token"/>
          <w:rFonts w:ascii="Fira Code" w:hAnsi="Fira Code" w:cs="Fira Code"/>
          <w:color w:val="ABB2BF"/>
          <w:shd w:val="clear" w:color="auto" w:fill="282C34"/>
        </w:rPr>
        <w:t>.</w:t>
      </w:r>
      <w:r>
        <w:rPr>
          <w:rStyle w:val="CodeHTML"/>
          <w:rFonts w:ascii="Fira Code" w:hAnsi="Fira Code" w:cs="Fira Code"/>
          <w:color w:val="ABB2BF"/>
          <w:shd w:val="clear" w:color="auto" w:fill="282C34"/>
        </w:rPr>
        <w:t>json</w:t>
      </w:r>
      <w:proofErr w:type="spellEnd"/>
      <w:r>
        <w:rPr>
          <w:rStyle w:val="token"/>
          <w:rFonts w:ascii="Fira Code" w:hAnsi="Fira Code" w:cs="Fira Code"/>
          <w:color w:val="ABB2BF"/>
          <w:shd w:val="clear" w:color="auto" w:fill="282C34"/>
        </w:rPr>
        <w:t>())</w:t>
      </w:r>
    </w:p>
    <w:p w14:paraId="71C89F34" w14:textId="77777777" w:rsidR="00212E38" w:rsidRDefault="00212E38" w:rsidP="00212E38">
      <w:pPr>
        <w:pStyle w:val="whitespace-pre-wrap"/>
        <w:rPr>
          <w:color w:val="000000"/>
        </w:rPr>
      </w:pPr>
      <w:r>
        <w:rPr>
          <w:color w:val="000000"/>
        </w:rPr>
        <w:t>Est-ce que vous souhaitez que je détaille une partie particulière ou que j'explique plus en profondeur certains concepts ?</w:t>
      </w:r>
    </w:p>
    <w:p w14:paraId="7AAD4CF7" w14:textId="77777777" w:rsidR="00212E38" w:rsidRDefault="00212E38" w:rsidP="00092F1E">
      <w:pPr>
        <w:pStyle w:val="Paragraphe"/>
      </w:pPr>
    </w:p>
    <w:p w14:paraId="0F567E7A" w14:textId="77777777" w:rsidR="00212E38" w:rsidRDefault="00212E38" w:rsidP="00092F1E">
      <w:pPr>
        <w:pStyle w:val="Paragraphe"/>
      </w:pPr>
    </w:p>
    <w:p w14:paraId="78274F0F" w14:textId="77777777" w:rsidR="00212E38" w:rsidRDefault="00212E38" w:rsidP="00092F1E">
      <w:pPr>
        <w:pStyle w:val="Paragraphe"/>
      </w:pPr>
    </w:p>
    <w:p w14:paraId="01C95084" w14:textId="77777777" w:rsidR="00212E38" w:rsidRDefault="00212E38" w:rsidP="00092F1E">
      <w:pPr>
        <w:pStyle w:val="Paragraphe"/>
      </w:pPr>
    </w:p>
    <w:p w14:paraId="01B5D0D6" w14:textId="77777777" w:rsidR="00212E38" w:rsidRDefault="00212E38" w:rsidP="00092F1E">
      <w:pPr>
        <w:pStyle w:val="Paragraphe"/>
      </w:pPr>
    </w:p>
    <w:p w14:paraId="5EFBB8A4" w14:textId="77777777" w:rsidR="00212E38" w:rsidRDefault="00212E38" w:rsidP="00092F1E">
      <w:pPr>
        <w:pStyle w:val="Paragraphe"/>
      </w:pPr>
    </w:p>
    <w:p w14:paraId="3B58A946" w14:textId="77777777" w:rsidR="00212E38" w:rsidRDefault="00212E38" w:rsidP="00092F1E">
      <w:pPr>
        <w:pStyle w:val="Paragraphe"/>
      </w:pPr>
    </w:p>
    <w:p w14:paraId="0B20144C" w14:textId="77777777" w:rsidR="00212E38" w:rsidRDefault="00212E38" w:rsidP="00092F1E">
      <w:pPr>
        <w:pStyle w:val="Paragraphe"/>
      </w:pPr>
    </w:p>
    <w:p w14:paraId="5E535F79" w14:textId="77777777" w:rsidR="00212E38" w:rsidRDefault="00212E38" w:rsidP="00092F1E">
      <w:pPr>
        <w:pStyle w:val="Paragraphe"/>
      </w:pPr>
    </w:p>
    <w:p w14:paraId="0C7527B7" w14:textId="77777777" w:rsidR="00212E38" w:rsidRDefault="00212E38" w:rsidP="00092F1E">
      <w:pPr>
        <w:pStyle w:val="Paragraphe"/>
      </w:pPr>
    </w:p>
    <w:p w14:paraId="4DB218D4" w14:textId="77777777" w:rsidR="00212E38" w:rsidRDefault="00212E38" w:rsidP="00092F1E">
      <w:pPr>
        <w:pStyle w:val="Paragraphe"/>
      </w:pPr>
    </w:p>
    <w:p w14:paraId="7F55565D" w14:textId="77777777" w:rsidR="00212E38" w:rsidRDefault="00212E38" w:rsidP="00092F1E">
      <w:pPr>
        <w:pStyle w:val="Paragraphe"/>
      </w:pPr>
    </w:p>
    <w:p w14:paraId="17C056FD" w14:textId="77777777" w:rsidR="00212E38" w:rsidRDefault="00212E38" w:rsidP="00092F1E">
      <w:pPr>
        <w:pStyle w:val="Paragraphe"/>
      </w:pPr>
    </w:p>
    <w:p w14:paraId="4FE68FC8" w14:textId="77777777" w:rsidR="00212E38" w:rsidRDefault="00212E38" w:rsidP="00092F1E">
      <w:pPr>
        <w:pStyle w:val="Paragraphe"/>
      </w:pPr>
    </w:p>
    <w:p w14:paraId="7B257747" w14:textId="77777777" w:rsidR="00212E38" w:rsidRDefault="00212E38" w:rsidP="00092F1E">
      <w:pPr>
        <w:pStyle w:val="Paragraphe"/>
      </w:pPr>
    </w:p>
    <w:p w14:paraId="15EA9DB4" w14:textId="77777777" w:rsidR="00212E38" w:rsidRDefault="00212E38" w:rsidP="00092F1E">
      <w:pPr>
        <w:pStyle w:val="Paragraphe"/>
      </w:pPr>
    </w:p>
    <w:p w14:paraId="155D8E96" w14:textId="77777777" w:rsidR="00212E38" w:rsidRPr="00212E38" w:rsidRDefault="00212E38" w:rsidP="00212E38">
      <w:p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color w:val="000000"/>
          <w:sz w:val="24"/>
        </w:rPr>
        <w:t>Voici un exemple de backend en Python utilisant Flask et l'API Google Places pour obtenir les lieux touristiques à visiter en fonction d'un lieu donné (ville ou pays) :</w:t>
      </w:r>
    </w:p>
    <w:p w14:paraId="4133E011" w14:textId="77777777" w:rsidR="00212E38" w:rsidRPr="00212E38" w:rsidRDefault="00212E38" w:rsidP="00212E3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b/>
          <w:bCs/>
          <w:color w:val="000000"/>
          <w:sz w:val="24"/>
        </w:rPr>
        <w:t>Création du projet :</w:t>
      </w:r>
      <w:r w:rsidRPr="00212E38">
        <w:rPr>
          <w:rFonts w:ascii="Times New Roman" w:hAnsi="Times New Roman"/>
          <w:color w:val="000000"/>
          <w:sz w:val="24"/>
        </w:rPr>
        <w:t> Assurez-vous d'avoir installé Flask et 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requests</w:t>
      </w:r>
      <w:proofErr w:type="spellEnd"/>
      <w:r w:rsidRPr="00212E38">
        <w:rPr>
          <w:rFonts w:ascii="Times New Roman" w:hAnsi="Times New Roman"/>
          <w:color w:val="000000"/>
          <w:sz w:val="24"/>
        </w:rPr>
        <w:t>. Installez-les avec 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pip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install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</w:rPr>
        <w:t xml:space="preserve"> Flask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requests</w:t>
      </w:r>
      <w:proofErr w:type="spellEnd"/>
      <w:r w:rsidRPr="00212E38">
        <w:rPr>
          <w:rFonts w:ascii="Times New Roman" w:hAnsi="Times New Roman"/>
          <w:color w:val="000000"/>
          <w:sz w:val="24"/>
        </w:rPr>
        <w:t>.</w:t>
      </w:r>
    </w:p>
    <w:p w14:paraId="7E27C244" w14:textId="77777777" w:rsidR="00212E38" w:rsidRPr="00212E38" w:rsidRDefault="00212E38" w:rsidP="00212E3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b/>
          <w:bCs/>
          <w:color w:val="000000"/>
          <w:sz w:val="24"/>
        </w:rPr>
        <w:t>Obtention de votre clé API Google Places :</w:t>
      </w:r>
      <w:r w:rsidRPr="00212E38">
        <w:rPr>
          <w:rFonts w:ascii="Times New Roman" w:hAnsi="Times New Roman"/>
          <w:color w:val="000000"/>
          <w:sz w:val="24"/>
        </w:rPr>
        <w:t> Cette clé est nécessaire pour accéder aux données de l'API.</w:t>
      </w:r>
    </w:p>
    <w:p w14:paraId="56549F97" w14:textId="77777777" w:rsidR="00212E38" w:rsidRPr="00212E38" w:rsidRDefault="00212E38" w:rsidP="00212E3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b/>
          <w:bCs/>
          <w:color w:val="000000"/>
          <w:sz w:val="24"/>
        </w:rPr>
        <w:t>Code du backend :</w:t>
      </w:r>
    </w:p>
    <w:p w14:paraId="077B4B7C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212E38">
        <w:rPr>
          <w:rFonts w:ascii="Courier New" w:hAnsi="Courier New" w:cs="Courier New"/>
          <w:color w:val="000000"/>
          <w:sz w:val="20"/>
          <w:szCs w:val="20"/>
        </w:rPr>
        <w:t>python</w:t>
      </w:r>
      <w:proofErr w:type="gramEnd"/>
    </w:p>
    <w:p w14:paraId="200B8F8B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212E38">
        <w:rPr>
          <w:rFonts w:ascii="Courier New" w:hAnsi="Courier New" w:cs="Courier New"/>
          <w:color w:val="000000"/>
          <w:sz w:val="20"/>
          <w:szCs w:val="20"/>
        </w:rPr>
        <w:t>Copier le code</w:t>
      </w:r>
    </w:p>
    <w:p w14:paraId="768E8383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from flask import Flask, request,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jsonify</w:t>
      </w:r>
      <w:proofErr w:type="spellEnd"/>
    </w:p>
    <w:p w14:paraId="54582563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import requests</w:t>
      </w:r>
    </w:p>
    <w:p w14:paraId="549F16EA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63EE193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app = Flask(__name__)</w:t>
      </w:r>
    </w:p>
    <w:p w14:paraId="6560CB0C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GOOGLE_PLACES_API_KEY = 'YOUR_GOOGLE_PLACES_API_KEY'</w:t>
      </w:r>
    </w:p>
    <w:p w14:paraId="4D5A74EF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244CC0B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@</w:t>
      </w:r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app.route</w:t>
      </w:r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('/getTouristPlaces', methods=['GET'])</w:t>
      </w:r>
    </w:p>
    <w:p w14:paraId="445485F5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212E38">
        <w:rPr>
          <w:rFonts w:ascii="Courier New" w:hAnsi="Courier New" w:cs="Courier New"/>
          <w:color w:val="000000"/>
          <w:sz w:val="20"/>
          <w:szCs w:val="20"/>
        </w:rPr>
        <w:t>def</w:t>
      </w:r>
      <w:proofErr w:type="spellEnd"/>
      <w:proofErr w:type="gramEnd"/>
      <w:r w:rsidRPr="00212E3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get_tourist_places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</w:rPr>
        <w:t>():</w:t>
      </w:r>
    </w:p>
    <w:p w14:paraId="79A3D82D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location =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request.args.get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('location')</w:t>
      </w:r>
    </w:p>
    <w:p w14:paraId="1DA91DD3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not location:</w:t>
      </w:r>
    </w:p>
    <w:p w14:paraId="7BE9FBA5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jsonify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{'error': 'Location parameter is required'}), 400</w:t>
      </w:r>
    </w:p>
    <w:p w14:paraId="5A67DA88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D377B55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'https://maps.googleapis.com/maps/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api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/place/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textsearch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json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'</w:t>
      </w:r>
    </w:p>
    <w:p w14:paraId="3483433F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params = {</w:t>
      </w:r>
    </w:p>
    <w:p w14:paraId="2AB799C9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'query':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f'tourist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attractions in {location}',</w:t>
      </w:r>
    </w:p>
    <w:p w14:paraId="60937BF3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'key': GOOGLE_PLACES_API_KEY</w:t>
      </w:r>
    </w:p>
    <w:p w14:paraId="15070181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8D17EBD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F80070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response = </w:t>
      </w:r>
      <w:proofErr w:type="spellStart"/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requests.get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, params=params)</w:t>
      </w:r>
    </w:p>
    <w:p w14:paraId="7035921D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spellStart"/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response.status</w:t>
      </w:r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_code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200:</w:t>
      </w:r>
    </w:p>
    <w:p w14:paraId="52336309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places_data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response.json</w:t>
      </w:r>
      <w:proofErr w:type="spellEnd"/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186B3DE4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tourist_places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</w:p>
    <w:p w14:paraId="653223B3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{</w:t>
      </w:r>
    </w:p>
    <w:p w14:paraId="4F907BFE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'name': place['name'],</w:t>
      </w:r>
    </w:p>
    <w:p w14:paraId="74F1A3AD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'address':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place.get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('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formatted_address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'),</w:t>
      </w:r>
    </w:p>
    <w:p w14:paraId="75210CF8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'rating':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place.get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('rating'),</w:t>
      </w:r>
    </w:p>
    <w:p w14:paraId="0FFB804E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'type':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place.get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('types'),</w:t>
      </w:r>
    </w:p>
    <w:p w14:paraId="3E75EDB4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'location': place['geometry</w:t>
      </w:r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'][</w:t>
      </w:r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'location']</w:t>
      </w:r>
    </w:p>
    <w:p w14:paraId="4D2CE32A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4E1394C1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for place in </w:t>
      </w:r>
      <w:proofErr w:type="spellStart"/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places_data.get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'results', [])</w:t>
      </w:r>
    </w:p>
    <w:p w14:paraId="603E896D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]</w:t>
      </w:r>
    </w:p>
    <w:p w14:paraId="5A2B0837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jsonify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tourist_places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FE71C38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else:</w:t>
      </w:r>
    </w:p>
    <w:p w14:paraId="20325BF3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return </w:t>
      </w:r>
      <w:proofErr w:type="spellStart"/>
      <w:proofErr w:type="gram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jsonify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{'error': 'Failed to fetch data from Google Places API'}),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response.status_code</w:t>
      </w:r>
      <w:proofErr w:type="spellEnd"/>
    </w:p>
    <w:p w14:paraId="46FE3751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9D078D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>if __name__ == '__main__':</w:t>
      </w:r>
    </w:p>
    <w:p w14:paraId="20377FFF" w14:textId="77777777" w:rsidR="00212E38" w:rsidRPr="00212E38" w:rsidRDefault="00212E38" w:rsidP="0021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212E3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app.run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debug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 w:rsidRPr="00212E38">
        <w:rPr>
          <w:rFonts w:ascii="Courier New" w:hAnsi="Courier New" w:cs="Courier New"/>
          <w:color w:val="000000"/>
          <w:sz w:val="20"/>
          <w:szCs w:val="20"/>
        </w:rPr>
        <w:t>True</w:t>
      </w:r>
      <w:proofErr w:type="spellEnd"/>
      <w:r w:rsidRPr="00212E38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C360FF7" w14:textId="77777777" w:rsidR="00212E38" w:rsidRPr="00212E38" w:rsidRDefault="00212E38" w:rsidP="00212E3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b/>
          <w:bCs/>
          <w:color w:val="000000"/>
          <w:sz w:val="24"/>
        </w:rPr>
        <w:t>Démarrage et utilisation du serveur :</w:t>
      </w:r>
    </w:p>
    <w:p w14:paraId="110F1E4C" w14:textId="77777777" w:rsidR="00212E38" w:rsidRPr="00212E38" w:rsidRDefault="00212E38" w:rsidP="00212E38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color w:val="000000"/>
          <w:sz w:val="24"/>
        </w:rPr>
        <w:t>Exécutez </w:t>
      </w:r>
      <w:r w:rsidRPr="00212E38">
        <w:rPr>
          <w:rFonts w:ascii="Courier New" w:hAnsi="Courier New" w:cs="Courier New"/>
          <w:color w:val="000000"/>
          <w:sz w:val="20"/>
          <w:szCs w:val="20"/>
        </w:rPr>
        <w:t>python app.py</w:t>
      </w:r>
      <w:r w:rsidRPr="00212E38">
        <w:rPr>
          <w:rFonts w:ascii="Times New Roman" w:hAnsi="Times New Roman"/>
          <w:color w:val="000000"/>
          <w:sz w:val="24"/>
        </w:rPr>
        <w:t> pour démarrer le serveur.</w:t>
      </w:r>
    </w:p>
    <w:p w14:paraId="0C09F97E" w14:textId="77777777" w:rsidR="00212E38" w:rsidRPr="00212E38" w:rsidRDefault="00212E38" w:rsidP="00212E38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color w:val="000000"/>
          <w:sz w:val="24"/>
        </w:rPr>
        <w:t>Faites une requête GET en passant le lieu souhaité en paramètre d'URL (par exemple, </w:t>
      </w:r>
      <w:r w:rsidRPr="00212E38">
        <w:rPr>
          <w:rFonts w:ascii="Courier New" w:hAnsi="Courier New" w:cs="Courier New"/>
          <w:color w:val="000000"/>
          <w:sz w:val="20"/>
          <w:szCs w:val="20"/>
        </w:rPr>
        <w:t>http://127.0.0.1:5000/getTouristPlaces?location=Paris</w:t>
      </w:r>
      <w:r w:rsidRPr="00212E38">
        <w:rPr>
          <w:rFonts w:ascii="Times New Roman" w:hAnsi="Times New Roman"/>
          <w:color w:val="000000"/>
          <w:sz w:val="24"/>
        </w:rPr>
        <w:t>).</w:t>
      </w:r>
    </w:p>
    <w:p w14:paraId="75B50CDE" w14:textId="77777777" w:rsidR="00212E38" w:rsidRPr="00212E38" w:rsidRDefault="00212E38" w:rsidP="00212E38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b/>
          <w:bCs/>
          <w:color w:val="000000"/>
          <w:sz w:val="24"/>
        </w:rPr>
        <w:t>Résultats</w:t>
      </w:r>
      <w:r w:rsidRPr="00212E38">
        <w:rPr>
          <w:rFonts w:ascii="Times New Roman" w:hAnsi="Times New Roman"/>
          <w:color w:val="000000"/>
          <w:sz w:val="24"/>
        </w:rPr>
        <w:t> :</w:t>
      </w:r>
      <w:r w:rsidRPr="00212E38">
        <w:rPr>
          <w:rFonts w:ascii="Times New Roman" w:hAnsi="Times New Roman"/>
          <w:color w:val="000000"/>
          <w:sz w:val="24"/>
        </w:rPr>
        <w:br/>
        <w:t>Le backend renvoie une liste JSON contenant le nom des lieux, adresse, note, types d'attraction, et coordonnées. Cela facilite l'intégration dans SwiftUI pour afficher ces points d'intérêt.</w:t>
      </w:r>
    </w:p>
    <w:p w14:paraId="3DBBA665" w14:textId="77777777" w:rsidR="00212E38" w:rsidRPr="00212E38" w:rsidRDefault="00212E38" w:rsidP="00212E38">
      <w:pPr>
        <w:spacing w:before="100" w:beforeAutospacing="1" w:after="100" w:afterAutospacing="1"/>
        <w:rPr>
          <w:rFonts w:ascii="Times New Roman" w:hAnsi="Times New Roman"/>
          <w:color w:val="000000"/>
          <w:sz w:val="24"/>
        </w:rPr>
      </w:pPr>
      <w:r w:rsidRPr="00212E38">
        <w:rPr>
          <w:rFonts w:ascii="Times New Roman" w:hAnsi="Times New Roman"/>
          <w:color w:val="000000"/>
          <w:sz w:val="24"/>
        </w:rPr>
        <w:t>Avec cette structure, votre backend en Python permet à l’application de proposer facilement des lieux à visiter pour les touristes.</w:t>
      </w:r>
    </w:p>
    <w:p w14:paraId="24CECC4A" w14:textId="77777777" w:rsidR="00951426" w:rsidRDefault="00951426" w:rsidP="00951426">
      <w:pPr>
        <w:pStyle w:val="Titre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7"/>
        <w:spacing w:after="0"/>
        <w:rPr>
          <w:rFonts w:ascii="Georgia" w:hAnsi="Georgia" w:cs="Arial"/>
          <w:color w:val="29261B"/>
          <w:spacing w:val="-6"/>
          <w:sz w:val="27"/>
        </w:rPr>
      </w:pPr>
      <w:r>
        <w:rPr>
          <w:rFonts w:ascii="Georgia" w:hAnsi="Georgia" w:cs="Arial"/>
          <w:color w:val="29261B"/>
          <w:spacing w:val="-6"/>
        </w:rPr>
        <w:t>Backend Python pour recherche de lieux touristiques</w:t>
      </w:r>
    </w:p>
    <w:p w14:paraId="2C800634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from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fastapi</w:t>
      </w:r>
      <w:proofErr w:type="spell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import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FastAPI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HTTPException</w:t>
      </w:r>
      <w:proofErr w:type="spellEnd"/>
    </w:p>
    <w:p w14:paraId="467AD221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from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pydantic</w:t>
      </w:r>
      <w:proofErr w:type="spell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import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BaseModel</w:t>
      </w:r>
      <w:proofErr w:type="spellEnd"/>
    </w:p>
    <w:p w14:paraId="70DC22A3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import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httpx</w:t>
      </w:r>
      <w:proofErr w:type="spellEnd"/>
    </w:p>
    <w:p w14:paraId="4829C193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import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os</w:t>
      </w:r>
      <w:proofErr w:type="spellEnd"/>
    </w:p>
    <w:p w14:paraId="04F3EFB6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from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typing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import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List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Optional</w:t>
      </w:r>
    </w:p>
    <w:p w14:paraId="1D3FBB49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proofErr w:type="spellStart"/>
      <w:proofErr w:type="gram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from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dotenv</w:t>
      </w:r>
      <w:proofErr w:type="spell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import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load_dotenv</w:t>
      </w:r>
      <w:proofErr w:type="spellEnd"/>
    </w:p>
    <w:p w14:paraId="3100B2C4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</w:p>
    <w:p w14:paraId="02D6DB7A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# Charger les variables d'environnement</w:t>
      </w:r>
    </w:p>
    <w:p w14:paraId="07AE9BBC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load_</w:t>
      </w:r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dotenv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5099288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</w:p>
    <w:p w14:paraId="1EB5B555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app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FastAPI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title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"Tourist Places API"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3BFA3BB2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</w:p>
    <w:p w14:paraId="09D0EFE3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# Récupérer la clé API de Google Places depuis les variables d'environnement</w:t>
      </w:r>
    </w:p>
    <w:p w14:paraId="2F8F913C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GOOGLE_API_KEY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os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getenv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"GOOGLE_API_KEY"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31C3865C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if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not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GOOGLE_API_KEY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35064FEA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raise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Exception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(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"La clé API Google Places n'est pas configurée"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)</w:t>
      </w:r>
    </w:p>
    <w:p w14:paraId="4E348B57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</w:p>
    <w:p w14:paraId="50D25F72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class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gramStart"/>
      <w:r w:rsidRPr="00951426"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  <w:lang w:val="en-US"/>
        </w:rPr>
        <w:t>Location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proofErr w:type="gram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BaseModel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):</w:t>
      </w:r>
    </w:p>
    <w:p w14:paraId="31A48643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name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</w:p>
    <w:p w14:paraId="0FBF76C2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type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"city</w:t>
      </w:r>
      <w:proofErr w:type="gram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</w:t>
      </w:r>
      <w:r w:rsidRPr="00951426"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  <w:lang w:val="en-US"/>
        </w:rPr>
        <w:t>#</w:t>
      </w:r>
      <w:proofErr w:type="gramEnd"/>
      <w:r w:rsidRPr="00951426"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  <w:lang w:val="en-US"/>
        </w:rPr>
        <w:t xml:space="preserve"> "city" </w:t>
      </w:r>
      <w:proofErr w:type="spellStart"/>
      <w:r w:rsidRPr="00951426"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  <w:lang w:val="en-US"/>
        </w:rPr>
        <w:t>ou</w:t>
      </w:r>
      <w:proofErr w:type="spellEnd"/>
      <w:r w:rsidRPr="00951426"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  <w:lang w:val="en-US"/>
        </w:rPr>
        <w:t xml:space="preserve"> "country"</w:t>
      </w:r>
    </w:p>
    <w:p w14:paraId="3F3BAFB7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</w:p>
    <w:p w14:paraId="6FD0E501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class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  <w:lang w:val="en-US"/>
        </w:rPr>
        <w:t>TouristPlace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proofErr w:type="gram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BaseModel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):</w:t>
      </w:r>
    </w:p>
    <w:p w14:paraId="3BEE5C4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name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</w:p>
    <w:p w14:paraId="42573F5A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address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</w:p>
    <w:p w14:paraId="28262994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rating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Optional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float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5B15C9FD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types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List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6DF2C3BA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photo_reference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Optional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154BA817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</w:p>
    <w:p w14:paraId="127C3507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</w:p>
    <w:p w14:paraId="420B09A3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proofErr w:type="gram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class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</w:rPr>
        <w:t>TouristResponse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BaseModel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):</w:t>
      </w:r>
    </w:p>
    <w:p w14:paraId="3C7D7F9E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lastRenderedPageBreak/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str</w:t>
      </w:r>
      <w:proofErr w:type="spellEnd"/>
    </w:p>
    <w:p w14:paraId="35959C3A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proofErr w:type="gram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places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List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[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TouristPlace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]</w:t>
      </w:r>
    </w:p>
    <w:p w14:paraId="47973004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</w:p>
    <w:p w14:paraId="0E19E638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proofErr w:type="spellStart"/>
      <w:proofErr w:type="gram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async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def</w:t>
      </w:r>
      <w:proofErr w:type="spell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</w:rPr>
        <w:t>get_place_id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(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str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)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</w:rPr>
        <w:t>-&gt;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str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</w:p>
    <w:p w14:paraId="12A1A0E1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"""Obtenir </w:t>
      </w:r>
      <w:proofErr w:type="gram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le 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 de Google pour une localisation donnée"""</w:t>
      </w:r>
    </w:p>
    <w:p w14:paraId="5DA5837F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async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with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httpx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AsyncClient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()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client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31B27BF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response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await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client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</w:p>
    <w:p w14:paraId="274ADB52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"https://maps.googleapis.com/maps/api/place/findplacefromtext/json"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7DCCA6C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params</w:t>
      </w:r>
      <w:proofErr w:type="gram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{</w:t>
      </w:r>
      <w:proofErr w:type="gramEnd"/>
    </w:p>
    <w:p w14:paraId="2F277098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"input"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location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17174F90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inputtype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textquery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745400B4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"key"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GOOGLE_API_KEY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55ABFED6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}</w:t>
      </w:r>
    </w:p>
    <w:p w14:paraId="425C44EA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68CC916F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data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response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json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()</w:t>
      </w:r>
    </w:p>
    <w:p w14:paraId="0AF433A8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</w:p>
    <w:p w14:paraId="556E6FD3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if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data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"status"</w:t>
      </w:r>
      <w:proofErr w:type="gramStart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!</w:t>
      </w:r>
      <w:proofErr w:type="gramEnd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"OK"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08C4C98C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raise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HTTPException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proofErr w:type="gram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status_code</w:t>
      </w:r>
      <w:proofErr w:type="spellEnd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  <w:lang w:val="en-US"/>
        </w:rPr>
        <w:t>404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detail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"Location not found"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0074B5D0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</w:p>
    <w:p w14:paraId="186F97A6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return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data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"candidates"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proofErr w:type="gramStart"/>
      <w:r w:rsidRPr="00951426"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  <w:lang w:val="en-US"/>
        </w:rPr>
        <w:t>0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proofErr w:type="gram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0C197FCB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</w:p>
    <w:p w14:paraId="49484E7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async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def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get_tourist_</w:t>
      </w:r>
      <w:proofErr w:type="gram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places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proofErr w:type="gram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-&gt;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List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dict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]:</w:t>
      </w:r>
    </w:p>
    <w:p w14:paraId="75F7513B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"""Obtenir les lieux touristiques autour </w:t>
      </w:r>
      <w:proofErr w:type="gram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d'un 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"""</w:t>
      </w:r>
    </w:p>
    <w:p w14:paraId="2BF441B7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async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with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httpx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AsyncClient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()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client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5489D7E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response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await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client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</w:p>
    <w:p w14:paraId="472DA61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"https://maps.googleapis.com/maps/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api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/place/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nearbysearch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/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json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3D4AB2E0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params</w:t>
      </w:r>
      <w:proofErr w:type="gram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{</w:t>
      </w:r>
      <w:proofErr w:type="gramEnd"/>
    </w:p>
    <w:p w14:paraId="75BD1D61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"location"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await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get_location_coordinates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),</w:t>
      </w:r>
    </w:p>
    <w:p w14:paraId="731D028E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"radius</w:t>
      </w:r>
      <w:proofErr w:type="gram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"5000"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,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# Rayon de 5km</w:t>
      </w:r>
    </w:p>
    <w:p w14:paraId="3AF7E637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    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"type</w:t>
      </w:r>
      <w:proofErr w:type="gram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tourist_attraction</w:t>
      </w:r>
      <w:proofErr w:type="spell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,</w:t>
      </w:r>
    </w:p>
    <w:p w14:paraId="5347A3B8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    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"key</w:t>
      </w:r>
      <w:proofErr w:type="gram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GOOGLE_API_KEY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,</w:t>
      </w:r>
    </w:p>
    <w:p w14:paraId="7E60BE94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    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language</w:t>
      </w:r>
      <w:proofErr w:type="spellEnd"/>
      <w:proofErr w:type="gram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fr</w:t>
      </w:r>
      <w:proofErr w:type="spell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# Résultats en français</w:t>
      </w:r>
    </w:p>
    <w:p w14:paraId="607C33D1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}</w:t>
      </w:r>
    </w:p>
    <w:p w14:paraId="17DCC31A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0B357EAF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return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response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json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()[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"results"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1E49C8E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</w:p>
    <w:p w14:paraId="0FAE25A2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async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def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get_location_</w:t>
      </w:r>
      <w:proofErr w:type="gram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coordinates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proofErr w:type="gram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-&gt;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26E68328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"""Obtenir les coordonnées géographiques </w:t>
      </w:r>
      <w:proofErr w:type="gram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d'un </w:t>
      </w:r>
      <w:proofErr w:type="spellStart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"""</w:t>
      </w:r>
    </w:p>
    <w:p w14:paraId="74425E0F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async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with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httpx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AsyncClient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()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client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311F5F0F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response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await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client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</w:p>
    <w:p w14:paraId="1B8E94CC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"https://maps.googleapis.com/maps/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api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/place/details/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json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47EF217D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params</w:t>
      </w:r>
      <w:proofErr w:type="gram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{</w:t>
      </w:r>
      <w:proofErr w:type="gramEnd"/>
    </w:p>
    <w:p w14:paraId="3BE487E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proofErr w:type="gram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place</w:t>
      </w:r>
      <w:proofErr w:type="gram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_id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493EC4C5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"fields"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"geometry"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080F8C37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"key"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GOOGLE_API_KEY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5782DAD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}</w:t>
      </w:r>
    </w:p>
    <w:p w14:paraId="52135C07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lastRenderedPageBreak/>
        <w:t xml:space="preserve">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4BBE492A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data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response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json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()</w:t>
      </w:r>
    </w:p>
    <w:p w14:paraId="5E09BB2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lat</w:t>
      </w:r>
      <w:proofErr w:type="spell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data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"result</w:t>
      </w:r>
      <w:proofErr w:type="gram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proofErr w:type="gram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"geometry"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"location"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lat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365EB545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lng</w:t>
      </w:r>
      <w:proofErr w:type="spell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data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"result</w:t>
      </w:r>
      <w:proofErr w:type="gram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proofErr w:type="gram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"geometry"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"location"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lng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6A5CDE92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proofErr w:type="gram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return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f"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{</w:t>
      </w:r>
      <w:proofErr w:type="spellStart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lat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}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,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{</w:t>
      </w:r>
      <w:proofErr w:type="spellStart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lng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}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</w:t>
      </w:r>
    </w:p>
    <w:p w14:paraId="07D38453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</w:p>
    <w:p w14:paraId="58880C3D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@</w:t>
      </w:r>
      <w:proofErr w:type="gramStart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app.post(</w:t>
      </w:r>
      <w:proofErr w:type="gramEnd"/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"/tourist-places/"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,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response_model</w:t>
      </w:r>
      <w:proofErr w:type="spellEnd"/>
      <w:r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</w:rPr>
        <w:t>=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TouristResponse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)</w:t>
      </w:r>
    </w:p>
    <w:p w14:paraId="764A60D1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proofErr w:type="spellStart"/>
      <w:proofErr w:type="gram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async</w:t>
      </w:r>
      <w:proofErr w:type="spellEnd"/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def</w:t>
      </w:r>
      <w:proofErr w:type="spell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</w:rPr>
        <w:t>find_tourist_places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(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location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Location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):</w:t>
      </w:r>
    </w:p>
    <w:p w14:paraId="1E7117E8" w14:textId="77777777" w:rsidR="00951426" w:rsidRDefault="00951426" w:rsidP="00951426">
      <w:pPr>
        <w:shd w:val="clear" w:color="auto" w:fill="282C34"/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"""</w:t>
      </w:r>
    </w:p>
    <w:p w14:paraId="73AEDAFF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Endpoint principal pour obtenir les lieux touristiques</w:t>
      </w:r>
    </w:p>
    <w:p w14:paraId="16145FED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Accepte un nom de ville ou de pays et retourne les attractions touristiques</w:t>
      </w:r>
    </w:p>
    <w:p w14:paraId="26B0C12B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 xml:space="preserve">    """</w:t>
      </w:r>
    </w:p>
    <w:p w14:paraId="65EF5FB1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proofErr w:type="spellStart"/>
      <w:proofErr w:type="gram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try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:</w:t>
      </w:r>
      <w:proofErr w:type="gramEnd"/>
    </w:p>
    <w:p w14:paraId="2B36F7AC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 xml:space="preserve"># Obtenir </w:t>
      </w:r>
      <w:proofErr w:type="gramStart"/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 xml:space="preserve">le </w:t>
      </w:r>
      <w:proofErr w:type="spellStart"/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place</w:t>
      </w:r>
      <w:proofErr w:type="gramEnd"/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_id</w:t>
      </w:r>
      <w:proofErr w:type="spellEnd"/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 xml:space="preserve"> de la localisation</w:t>
      </w:r>
    </w:p>
    <w:p w14:paraId="76C84A50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await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get_place_id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location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name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7CD7CE2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</w:p>
    <w:p w14:paraId="7E0DA2EF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# Obtenir les lieux touristiques</w:t>
      </w:r>
    </w:p>
    <w:p w14:paraId="6C309E23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places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_data</w:t>
      </w:r>
      <w:proofErr w:type="spell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</w:rPr>
        <w:t>await</w:t>
      </w:r>
      <w:proofErr w:type="spell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get_tourist_places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(</w:t>
      </w:r>
      <w:proofErr w:type="spell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place_id</w:t>
      </w:r>
      <w:proofErr w:type="spellEnd"/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)</w:t>
      </w:r>
    </w:p>
    <w:p w14:paraId="202F9389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</w:t>
      </w:r>
    </w:p>
    <w:p w14:paraId="5C3BBB1F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5C6370"/>
          <w:spacing w:val="-6"/>
          <w:bdr w:val="single" w:sz="2" w:space="0" w:color="auto" w:frame="1"/>
          <w:shd w:val="clear" w:color="auto" w:fill="282C34"/>
        </w:rPr>
        <w:t># Formater les résultats</w:t>
      </w:r>
    </w:p>
    <w:p w14:paraId="7A86719E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</w:t>
      </w:r>
      <w:proofErr w:type="spellStart"/>
      <w:proofErr w:type="gramStart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tourist</w:t>
      </w:r>
      <w:proofErr w:type="gram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>_places</w:t>
      </w:r>
      <w:proofErr w:type="spellEnd"/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</w:rPr>
        <w:t>=</w:t>
      </w: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</w:t>
      </w:r>
      <w:r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</w:rPr>
        <w:t>[]</w:t>
      </w:r>
    </w:p>
    <w:p w14:paraId="12C1C70B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for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place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in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places_data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2EFDA23A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tourist_place</w:t>
      </w:r>
      <w:proofErr w:type="spell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TouristPlace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</w:p>
    <w:p w14:paraId="53454B82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name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"name"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],</w:t>
      </w:r>
    </w:p>
    <w:p w14:paraId="246E9C2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address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"vicinity"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Adresse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 xml:space="preserve"> non disponible"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),</w:t>
      </w:r>
    </w:p>
    <w:p w14:paraId="426993E1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rating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"rating"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),</w:t>
      </w:r>
    </w:p>
    <w:p w14:paraId="675B076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types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"types"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[]),</w:t>
      </w:r>
    </w:p>
    <w:p w14:paraId="2A383DD5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photo_reference</w:t>
      </w:r>
      <w:proofErr w:type="spellEnd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"photos"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[{}])[</w:t>
      </w:r>
      <w:r w:rsidRPr="00951426"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  <w:lang w:val="en-US"/>
        </w:rPr>
        <w:t>0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get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photo_reference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if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"photos"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in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place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else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  <w:lang w:val="en-US"/>
        </w:rPr>
        <w:t>None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4AA8E36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[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proofErr w:type="spellStart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place_id</w:t>
      </w:r>
      <w:proofErr w:type="spellEnd"/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]</w:t>
      </w:r>
    </w:p>
    <w:p w14:paraId="4C29BEA3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78835E95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tourist_</w:t>
      </w:r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places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append</w:t>
      </w:r>
      <w:proofErr w:type="spellEnd"/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tourist_place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62D0857E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</w:p>
    <w:p w14:paraId="749E2D47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return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TouristResponse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</w:p>
    <w:p w14:paraId="733BFC51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location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location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.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name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</w:p>
    <w:p w14:paraId="5F4BB59F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    places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proofErr w:type="spell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tourist_places</w:t>
      </w:r>
      <w:proofErr w:type="spellEnd"/>
    </w:p>
    <w:p w14:paraId="76837AE3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2D0E4669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</w:p>
    <w:p w14:paraId="17AFEC02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except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Exception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</w:p>
    <w:p w14:paraId="52FDD59A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raise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proofErr w:type="gramStart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HTTPException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spellStart"/>
      <w:proofErr w:type="gramEnd"/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status_code</w:t>
      </w:r>
      <w:proofErr w:type="spellEnd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D19A66"/>
          <w:spacing w:val="-6"/>
          <w:bdr w:val="single" w:sz="2" w:space="0" w:color="auto" w:frame="1"/>
          <w:shd w:val="clear" w:color="auto" w:fill="282C34"/>
          <w:lang w:val="en-US"/>
        </w:rPr>
        <w:t>500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,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detail</w:t>
      </w:r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=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str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>e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))</w:t>
      </w:r>
    </w:p>
    <w:p w14:paraId="6EF85CB8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</w:p>
    <w:p w14:paraId="4909EEA3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@app.get(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"/health"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</w:t>
      </w:r>
    </w:p>
    <w:p w14:paraId="1D14BD5B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async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def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proofErr w:type="spell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health_</w:t>
      </w:r>
      <w:proofErr w:type="gramStart"/>
      <w:r w:rsidRPr="00951426">
        <w:rPr>
          <w:rStyle w:val="token"/>
          <w:rFonts w:ascii="Fira Code" w:hAnsi="Fira Code" w:cs="Fira Code"/>
          <w:color w:val="61AFEF"/>
          <w:spacing w:val="-6"/>
          <w:bdr w:val="single" w:sz="2" w:space="0" w:color="auto" w:frame="1"/>
          <w:shd w:val="clear" w:color="auto" w:fill="282C34"/>
          <w:lang w:val="en-US"/>
        </w:rPr>
        <w:t>check</w:t>
      </w:r>
      <w:proofErr w:type="spell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(</w:t>
      </w:r>
      <w:proofErr w:type="gramEnd"/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):</w:t>
      </w:r>
    </w:p>
    <w:p w14:paraId="3FB1133E" w14:textId="77777777" w:rsid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</w:pP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   </w:t>
      </w:r>
      <w:r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</w:rPr>
        <w:t>"""Endpoint de vérification de santé de l'API"""</w:t>
      </w:r>
    </w:p>
    <w:p w14:paraId="073BFA6F" w14:textId="77777777" w:rsidR="00951426" w:rsidRPr="00951426" w:rsidRDefault="00951426" w:rsidP="00951426">
      <w:pPr>
        <w:shd w:val="clear" w:color="auto" w:fill="282C34"/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</w:pPr>
      <w:r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</w:rPr>
        <w:t xml:space="preserve">    </w:t>
      </w:r>
      <w:r w:rsidRPr="00951426">
        <w:rPr>
          <w:rStyle w:val="token"/>
          <w:rFonts w:ascii="Fira Code" w:hAnsi="Fira Code" w:cs="Fira Code"/>
          <w:color w:val="C678DD"/>
          <w:spacing w:val="-6"/>
          <w:bdr w:val="single" w:sz="2" w:space="0" w:color="auto" w:frame="1"/>
          <w:shd w:val="clear" w:color="auto" w:fill="282C34"/>
          <w:lang w:val="en-US"/>
        </w:rPr>
        <w:t>return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{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"status"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:</w:t>
      </w:r>
      <w:r w:rsidRPr="00951426">
        <w:rPr>
          <w:rStyle w:val="CodeHTML"/>
          <w:rFonts w:ascii="Fira Code" w:hAnsi="Fira Code" w:cs="Fira Code"/>
          <w:color w:val="ABB2BF"/>
          <w:spacing w:val="-6"/>
          <w:sz w:val="24"/>
          <w:bdr w:val="single" w:sz="2" w:space="0" w:color="auto" w:frame="1"/>
          <w:shd w:val="clear" w:color="auto" w:fill="282C34"/>
          <w:lang w:val="en-US"/>
        </w:rPr>
        <w:t xml:space="preserve"> </w:t>
      </w:r>
      <w:r w:rsidRPr="00951426">
        <w:rPr>
          <w:rStyle w:val="token"/>
          <w:rFonts w:ascii="Fira Code" w:hAnsi="Fira Code" w:cs="Fira Code"/>
          <w:color w:val="98C379"/>
          <w:spacing w:val="-6"/>
          <w:bdr w:val="single" w:sz="2" w:space="0" w:color="auto" w:frame="1"/>
          <w:shd w:val="clear" w:color="auto" w:fill="282C34"/>
          <w:lang w:val="en-US"/>
        </w:rPr>
        <w:t>"healthy"</w:t>
      </w:r>
      <w:r w:rsidRPr="00951426">
        <w:rPr>
          <w:rStyle w:val="token"/>
          <w:rFonts w:ascii="Fira Code" w:hAnsi="Fira Code" w:cs="Fira Code"/>
          <w:color w:val="ABB2BF"/>
          <w:spacing w:val="-6"/>
          <w:bdr w:val="single" w:sz="2" w:space="0" w:color="auto" w:frame="1"/>
          <w:shd w:val="clear" w:color="auto" w:fill="282C34"/>
          <w:lang w:val="en-US"/>
        </w:rPr>
        <w:t>}</w:t>
      </w:r>
    </w:p>
    <w:p w14:paraId="23031DB0" w14:textId="77777777" w:rsidR="00951426" w:rsidRPr="00951426" w:rsidRDefault="00951426" w:rsidP="00951426">
      <w:pPr>
        <w:shd w:val="clear" w:color="auto" w:fill="F8F8F7"/>
        <w:rPr>
          <w:rFonts w:ascii="Arial" w:hAnsi="Arial" w:cs="Arial"/>
          <w:spacing w:val="-6"/>
          <w:lang w:val="en-US"/>
        </w:rPr>
      </w:pPr>
      <w:r w:rsidRPr="00951426">
        <w:rPr>
          <w:rFonts w:ascii="Arial" w:hAnsi="Arial" w:cs="Arial"/>
          <w:spacing w:val="-6"/>
          <w:lang w:val="en-US"/>
        </w:rPr>
        <w:lastRenderedPageBreak/>
        <w:t>Last edited</w:t>
      </w:r>
      <w:r w:rsidRPr="00951426">
        <w:rPr>
          <w:rStyle w:val="apple-converted-space"/>
          <w:rFonts w:ascii="Arial" w:hAnsi="Arial" w:cs="Arial"/>
          <w:spacing w:val="-6"/>
          <w:lang w:val="en-US"/>
        </w:rPr>
        <w:t> </w:t>
      </w:r>
      <w:r w:rsidRPr="00951426">
        <w:rPr>
          <w:rFonts w:ascii="Arial" w:hAnsi="Arial" w:cs="Arial"/>
          <w:spacing w:val="-6"/>
          <w:lang w:val="en-US"/>
        </w:rPr>
        <w:t xml:space="preserve">il y </w:t>
      </w:r>
      <w:proofErr w:type="gramStart"/>
      <w:r w:rsidRPr="00951426">
        <w:rPr>
          <w:rFonts w:ascii="Arial" w:hAnsi="Arial" w:cs="Arial"/>
          <w:spacing w:val="-6"/>
          <w:lang w:val="en-US"/>
        </w:rPr>
        <w:t>a 1 jour</w:t>
      </w:r>
      <w:proofErr w:type="gramEnd"/>
    </w:p>
    <w:p w14:paraId="68ED8673" w14:textId="77777777" w:rsidR="00212E38" w:rsidRPr="00951426" w:rsidRDefault="00212E38" w:rsidP="00092F1E">
      <w:pPr>
        <w:pStyle w:val="Paragraphe"/>
        <w:rPr>
          <w:lang w:val="en-US"/>
        </w:rPr>
      </w:pPr>
    </w:p>
    <w:sectPr w:rsidR="00212E38" w:rsidRPr="00951426" w:rsidSect="00092F1E">
      <w:headerReference w:type="even" r:id="rId11"/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3563C" w14:textId="77777777" w:rsidR="00BD2250" w:rsidRDefault="00BD2250" w:rsidP="00092F1E">
      <w:r>
        <w:separator/>
      </w:r>
    </w:p>
  </w:endnote>
  <w:endnote w:type="continuationSeparator" w:id="0">
    <w:p w14:paraId="2CF70742" w14:textId="77777777" w:rsidR="00BD2250" w:rsidRDefault="00BD2250" w:rsidP="00092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8A766" w14:textId="77777777" w:rsidR="00092F1E" w:rsidRPr="00F30038" w:rsidRDefault="00092F1E" w:rsidP="00092F1E">
    <w:pPr>
      <w:tabs>
        <w:tab w:val="left" w:pos="593"/>
      </w:tabs>
      <w:autoSpaceDE w:val="0"/>
      <w:autoSpaceDN w:val="0"/>
      <w:adjustRightInd w:val="0"/>
      <w:rPr>
        <w:rFonts w:eastAsiaTheme="minorHAnsi" w:cstheme="minorHAnsi"/>
        <w:color w:val="7030A0"/>
        <w:sz w:val="16"/>
        <w:szCs w:val="16"/>
        <w:lang w:val="en-US" w:eastAsia="en-US"/>
      </w:rPr>
    </w:pPr>
    <w:bookmarkStart w:id="7" w:name="OLE_LINK3"/>
    <w:bookmarkStart w:id="8" w:name="OLE_LINK4"/>
    <w:r w:rsidRPr="00F30038">
      <w:rPr>
        <w:rFonts w:eastAsiaTheme="minorHAnsi" w:cstheme="minorHAnsi"/>
        <w:color w:val="7030A0"/>
        <w:sz w:val="16"/>
        <w:szCs w:val="16"/>
        <w:lang w:val="en-US" w:eastAsia="en-US"/>
      </w:rPr>
      <w:t>Copyright, Guillaume Genest, 2024</w:t>
    </w:r>
  </w:p>
  <w:p w14:paraId="674AEEDC" w14:textId="77777777" w:rsidR="00092F1E" w:rsidRPr="00092F1E" w:rsidRDefault="00092F1E" w:rsidP="00092F1E">
    <w:pPr>
      <w:tabs>
        <w:tab w:val="left" w:pos="593"/>
      </w:tabs>
      <w:autoSpaceDE w:val="0"/>
      <w:autoSpaceDN w:val="0"/>
      <w:adjustRightInd w:val="0"/>
      <w:rPr>
        <w:rFonts w:eastAsiaTheme="minorHAnsi" w:cstheme="minorHAnsi"/>
        <w:color w:val="7030A0"/>
        <w:sz w:val="16"/>
        <w:szCs w:val="16"/>
        <w:lang w:val="en-US" w:eastAsia="en-US"/>
      </w:rPr>
    </w:pPr>
    <w:r w:rsidRPr="00F30038">
      <w:rPr>
        <w:rFonts w:eastAsiaTheme="minorHAnsi" w:cstheme="minorHAnsi"/>
        <w:color w:val="7030A0"/>
        <w:sz w:val="16"/>
        <w:szCs w:val="16"/>
        <w:lang w:val="en-US" w:eastAsia="en-US"/>
      </w:rPr>
      <w:t>This document and the information contained herein is proprietary information of GUILLAUME GENEST and should not be disclosed or reproduced without the prior authorization of GUILLAUME GENEST</w:t>
    </w:r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25CC1" w14:textId="77777777" w:rsidR="00BD2250" w:rsidRDefault="00BD2250" w:rsidP="00092F1E">
      <w:r>
        <w:separator/>
      </w:r>
    </w:p>
  </w:footnote>
  <w:footnote w:type="continuationSeparator" w:id="0">
    <w:p w14:paraId="6B5E41E0" w14:textId="77777777" w:rsidR="00BD2250" w:rsidRDefault="00BD2250" w:rsidP="00092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18906686"/>
      <w:docPartObj>
        <w:docPartGallery w:val="Page Numbers (Top of Page)"/>
        <w:docPartUnique/>
      </w:docPartObj>
    </w:sdtPr>
    <w:sdtContent>
      <w:p w14:paraId="2616CE5C" w14:textId="77777777" w:rsidR="00092F1E" w:rsidRDefault="00092F1E" w:rsidP="00791435">
        <w:pPr>
          <w:pStyle w:val="En-tt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53F759CA" w14:textId="77777777" w:rsidR="00092F1E" w:rsidRDefault="00092F1E" w:rsidP="00092F1E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-1448158891"/>
      <w:docPartObj>
        <w:docPartGallery w:val="Page Numbers (Top of Page)"/>
        <w:docPartUnique/>
      </w:docPartObj>
    </w:sdtPr>
    <w:sdtContent>
      <w:p w14:paraId="54207F66" w14:textId="77777777" w:rsidR="00092F1E" w:rsidRDefault="00092F1E" w:rsidP="00791435">
        <w:pPr>
          <w:pStyle w:val="En-tt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7DC45CBE" w14:textId="77777777" w:rsidR="00092F1E" w:rsidRDefault="00092F1E" w:rsidP="00092F1E">
    <w:pPr>
      <w:pStyle w:val="En-tte"/>
      <w:ind w:right="360"/>
    </w:pPr>
    <w:r w:rsidRPr="005651AA">
      <w:rPr>
        <w:b/>
        <w:bCs/>
      </w:rPr>
      <w:t xml:space="preserve">Guillaume Genest </w:t>
    </w:r>
    <w:r>
      <w:rPr>
        <w:b/>
        <w:bCs/>
      </w:rPr>
      <w:tab/>
    </w:r>
    <w:r w:rsidRPr="005651AA">
      <w:rPr>
        <w:color w:val="FF0000"/>
      </w:rPr>
      <w:t xml:space="preserve">Confidentiel </w:t>
    </w:r>
    <w:r>
      <w:tab/>
      <w:t>Dossier</w:t>
    </w:r>
    <w:r w:rsidRPr="005651AA">
      <w:t xml:space="preserve"> technique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C1115"/>
    <w:multiLevelType w:val="multilevel"/>
    <w:tmpl w:val="37BEC0E4"/>
    <w:lvl w:ilvl="0">
      <w:start w:val="1"/>
      <w:numFmt w:val="upperRoman"/>
      <w:pStyle w:val="Titre1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1926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235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54" w:hanging="1440"/>
      </w:pPr>
      <w:rPr>
        <w:rFonts w:hint="default"/>
      </w:rPr>
    </w:lvl>
  </w:abstractNum>
  <w:abstractNum w:abstractNumId="1" w15:restartNumberingAfterBreak="0">
    <w:nsid w:val="1A765B17"/>
    <w:multiLevelType w:val="multilevel"/>
    <w:tmpl w:val="B7E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5AA1"/>
    <w:multiLevelType w:val="multilevel"/>
    <w:tmpl w:val="513CF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F3264"/>
    <w:multiLevelType w:val="multilevel"/>
    <w:tmpl w:val="D89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C12DC"/>
    <w:multiLevelType w:val="multilevel"/>
    <w:tmpl w:val="518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45E79"/>
    <w:multiLevelType w:val="multilevel"/>
    <w:tmpl w:val="0C06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046CF"/>
    <w:multiLevelType w:val="multilevel"/>
    <w:tmpl w:val="CAC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67C72D1"/>
    <w:multiLevelType w:val="multilevel"/>
    <w:tmpl w:val="285468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84E29"/>
    <w:multiLevelType w:val="multilevel"/>
    <w:tmpl w:val="9A1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F184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851F39"/>
    <w:multiLevelType w:val="multilevel"/>
    <w:tmpl w:val="023C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94809"/>
    <w:multiLevelType w:val="multilevel"/>
    <w:tmpl w:val="799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058D1"/>
    <w:multiLevelType w:val="multilevel"/>
    <w:tmpl w:val="370A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3477A"/>
    <w:multiLevelType w:val="multilevel"/>
    <w:tmpl w:val="87B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06481E"/>
    <w:multiLevelType w:val="multilevel"/>
    <w:tmpl w:val="EAE881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A72285"/>
    <w:multiLevelType w:val="multilevel"/>
    <w:tmpl w:val="1A7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F1DAD"/>
    <w:multiLevelType w:val="multilevel"/>
    <w:tmpl w:val="4000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B243CB"/>
    <w:multiLevelType w:val="multilevel"/>
    <w:tmpl w:val="1FE879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430F3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B41491E"/>
    <w:multiLevelType w:val="multilevel"/>
    <w:tmpl w:val="B03A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902278">
    <w:abstractNumId w:val="0"/>
  </w:num>
  <w:num w:numId="2" w16cid:durableId="367680711">
    <w:abstractNumId w:val="6"/>
  </w:num>
  <w:num w:numId="3" w16cid:durableId="851647153">
    <w:abstractNumId w:val="9"/>
  </w:num>
  <w:num w:numId="4" w16cid:durableId="1690182860">
    <w:abstractNumId w:val="18"/>
  </w:num>
  <w:num w:numId="5" w16cid:durableId="1508209217">
    <w:abstractNumId w:val="0"/>
  </w:num>
  <w:num w:numId="6" w16cid:durableId="35469679">
    <w:abstractNumId w:val="0"/>
  </w:num>
  <w:num w:numId="7" w16cid:durableId="1805199200">
    <w:abstractNumId w:val="0"/>
  </w:num>
  <w:num w:numId="8" w16cid:durableId="1831871729">
    <w:abstractNumId w:val="4"/>
  </w:num>
  <w:num w:numId="9" w16cid:durableId="1832597989">
    <w:abstractNumId w:val="15"/>
  </w:num>
  <w:num w:numId="10" w16cid:durableId="1528981710">
    <w:abstractNumId w:val="10"/>
  </w:num>
  <w:num w:numId="11" w16cid:durableId="279920003">
    <w:abstractNumId w:val="11"/>
  </w:num>
  <w:num w:numId="12" w16cid:durableId="1212576633">
    <w:abstractNumId w:val="5"/>
  </w:num>
  <w:num w:numId="13" w16cid:durableId="1058825487">
    <w:abstractNumId w:val="13"/>
  </w:num>
  <w:num w:numId="14" w16cid:durableId="121000309">
    <w:abstractNumId w:val="7"/>
  </w:num>
  <w:num w:numId="15" w16cid:durableId="480738392">
    <w:abstractNumId w:val="17"/>
  </w:num>
  <w:num w:numId="16" w16cid:durableId="1710372044">
    <w:abstractNumId w:val="3"/>
  </w:num>
  <w:num w:numId="17" w16cid:durableId="547030508">
    <w:abstractNumId w:val="16"/>
  </w:num>
  <w:num w:numId="18" w16cid:durableId="701905188">
    <w:abstractNumId w:val="1"/>
  </w:num>
  <w:num w:numId="19" w16cid:durableId="1814523151">
    <w:abstractNumId w:val="14"/>
  </w:num>
  <w:num w:numId="20" w16cid:durableId="431555201">
    <w:abstractNumId w:val="2"/>
  </w:num>
  <w:num w:numId="21" w16cid:durableId="1680962158">
    <w:abstractNumId w:val="19"/>
  </w:num>
  <w:num w:numId="22" w16cid:durableId="846796279">
    <w:abstractNumId w:val="8"/>
  </w:num>
  <w:num w:numId="23" w16cid:durableId="1502547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38"/>
    <w:rsid w:val="00092F1E"/>
    <w:rsid w:val="000B0937"/>
    <w:rsid w:val="001646DC"/>
    <w:rsid w:val="00203976"/>
    <w:rsid w:val="00212E38"/>
    <w:rsid w:val="00244646"/>
    <w:rsid w:val="00286DFD"/>
    <w:rsid w:val="003634B2"/>
    <w:rsid w:val="003C15C2"/>
    <w:rsid w:val="005B327C"/>
    <w:rsid w:val="005E0929"/>
    <w:rsid w:val="008169B7"/>
    <w:rsid w:val="00951426"/>
    <w:rsid w:val="009D424C"/>
    <w:rsid w:val="00B36023"/>
    <w:rsid w:val="00B72C7D"/>
    <w:rsid w:val="00B83475"/>
    <w:rsid w:val="00BD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074D"/>
  <w15:chartTrackingRefBased/>
  <w15:docId w15:val="{E53B8A22-34C0-EC4A-8D21-1BCB8DC2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F1E"/>
    <w:pPr>
      <w:spacing w:after="0" w:line="240" w:lineRule="auto"/>
    </w:pPr>
    <w:rPr>
      <w:rFonts w:eastAsia="Times New Roman" w:cs="Times New Roman"/>
      <w:kern w:val="0"/>
      <w:sz w:val="22"/>
      <w:lang w:eastAsia="fr-FR"/>
      <w14:ligatures w14:val="none"/>
    </w:rPr>
  </w:style>
  <w:style w:type="paragraph" w:styleId="Titre1">
    <w:name w:val="heading 1"/>
    <w:basedOn w:val="Titre"/>
    <w:next w:val="Normal"/>
    <w:link w:val="Titre1Car"/>
    <w:autoRedefine/>
    <w:uiPriority w:val="9"/>
    <w:qFormat/>
    <w:rsid w:val="00092F1E"/>
    <w:pPr>
      <w:keepNext/>
      <w:keepLines/>
      <w:pageBreakBefore w:val="0"/>
      <w:numPr>
        <w:numId w:val="1"/>
      </w:numPr>
      <w:pBdr>
        <w:bottom w:val="none" w:sz="0" w:space="0" w:color="auto"/>
      </w:pBdr>
      <w:spacing w:before="360" w:after="120"/>
      <w:ind w:left="360"/>
      <w:outlineLvl w:val="0"/>
    </w:pPr>
    <w:rPr>
      <w:b/>
      <w:color w:val="7030A0"/>
      <w:sz w:val="36"/>
      <w:szCs w:val="32"/>
    </w:rPr>
  </w:style>
  <w:style w:type="paragraph" w:styleId="Titre2">
    <w:name w:val="heading 2"/>
    <w:basedOn w:val="Normal"/>
    <w:next w:val="Paragraphe"/>
    <w:link w:val="Titre2Car"/>
    <w:autoRedefine/>
    <w:uiPriority w:val="9"/>
    <w:unhideWhenUsed/>
    <w:qFormat/>
    <w:rsid w:val="00092F1E"/>
    <w:pPr>
      <w:keepNext/>
      <w:keepLines/>
      <w:numPr>
        <w:ilvl w:val="1"/>
        <w:numId w:val="7"/>
      </w:numPr>
      <w:spacing w:before="240" w:after="80"/>
      <w:ind w:left="432"/>
      <w:outlineLvl w:val="1"/>
    </w:pPr>
    <w:rPr>
      <w:rFonts w:ascii="Segoe UI Semibold" w:hAnsi="Segoe UI Semibold" w:cs="Times New Roman (Titres CS)"/>
      <w:color w:val="808080" w:themeColor="background1" w:themeShade="80"/>
      <w:sz w:val="32"/>
      <w:szCs w:val="26"/>
      <w:lang w:val="en-US"/>
    </w:rPr>
  </w:style>
  <w:style w:type="paragraph" w:styleId="Titre3">
    <w:name w:val="heading 3"/>
    <w:basedOn w:val="Paragraphe"/>
    <w:next w:val="Paragraphe"/>
    <w:link w:val="Titre3Car"/>
    <w:autoRedefine/>
    <w:uiPriority w:val="9"/>
    <w:unhideWhenUsed/>
    <w:qFormat/>
    <w:rsid w:val="00092F1E"/>
    <w:pPr>
      <w:numPr>
        <w:ilvl w:val="2"/>
        <w:numId w:val="7"/>
      </w:numPr>
      <w:ind w:left="504"/>
      <w:outlineLvl w:val="2"/>
    </w:pPr>
    <w:rPr>
      <w:color w:val="002060"/>
    </w:rPr>
  </w:style>
  <w:style w:type="paragraph" w:styleId="Titre4">
    <w:name w:val="heading 4"/>
    <w:basedOn w:val="Normal"/>
    <w:next w:val="Paragraphe"/>
    <w:link w:val="Titre4Car"/>
    <w:uiPriority w:val="9"/>
    <w:unhideWhenUsed/>
    <w:qFormat/>
    <w:rsid w:val="00244646"/>
    <w:pPr>
      <w:keepNext/>
      <w:keepLines/>
      <w:spacing w:before="40"/>
      <w:outlineLvl w:val="3"/>
    </w:pPr>
    <w:rPr>
      <w:rFonts w:ascii="Segoe UI Semibold" w:hAnsi="Segoe UI Semibold"/>
      <w:i/>
      <w:iCs/>
      <w:color w:val="7B949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464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2F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2F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2F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2F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uiPriority w:val="9"/>
    <w:rsid w:val="00092F1E"/>
    <w:rPr>
      <w:rFonts w:eastAsia="Times New Roman" w:cs="Times New Roman"/>
      <w:color w:val="002060"/>
      <w:kern w:val="0"/>
      <w:sz w:val="22"/>
      <w:lang w:eastAsia="fr-FR"/>
      <w14:ligatures w14:val="none"/>
    </w:rPr>
  </w:style>
  <w:style w:type="numbering" w:styleId="111111">
    <w:name w:val="Outline List 2"/>
    <w:basedOn w:val="Aucuneliste"/>
    <w:uiPriority w:val="99"/>
    <w:semiHidden/>
    <w:unhideWhenUsed/>
    <w:rsid w:val="00244646"/>
    <w:pPr>
      <w:numPr>
        <w:numId w:val="4"/>
      </w:numPr>
    </w:pPr>
  </w:style>
  <w:style w:type="paragraph" w:styleId="Citation">
    <w:name w:val="Quote"/>
    <w:basedOn w:val="Normal"/>
    <w:next w:val="Normal"/>
    <w:link w:val="CitationCar"/>
    <w:uiPriority w:val="29"/>
    <w:qFormat/>
    <w:rsid w:val="00244646"/>
    <w:pPr>
      <w:spacing w:before="200"/>
      <w:ind w:left="864" w:right="864"/>
      <w:jc w:val="center"/>
    </w:pPr>
    <w:rPr>
      <w:i/>
      <w:iCs/>
      <w:color w:val="597079"/>
    </w:rPr>
  </w:style>
  <w:style w:type="character" w:customStyle="1" w:styleId="CitationCar">
    <w:name w:val="Citation Car"/>
    <w:link w:val="Citation"/>
    <w:uiPriority w:val="29"/>
    <w:rsid w:val="00244646"/>
    <w:rPr>
      <w:rFonts w:eastAsia="Times New Roman" w:cs="Times New Roman"/>
      <w:i/>
      <w:iCs/>
      <w:color w:val="597079"/>
      <w:kern w:val="0"/>
      <w:sz w:val="22"/>
      <w:lang w:eastAsia="fr-FR"/>
      <w14:ligatures w14:val="none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44646"/>
    <w:rPr>
      <w:sz w:val="20"/>
      <w:szCs w:val="20"/>
    </w:rPr>
  </w:style>
  <w:style w:type="character" w:customStyle="1" w:styleId="CommentaireCar">
    <w:name w:val="Commentaire Car"/>
    <w:link w:val="Commentaire"/>
    <w:uiPriority w:val="99"/>
    <w:semiHidden/>
    <w:rsid w:val="00244646"/>
    <w:rPr>
      <w:rFonts w:eastAsia="Times New Roman" w:cs="Times New Roman"/>
      <w:kern w:val="0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446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44646"/>
    <w:rPr>
      <w:rFonts w:eastAsia="Times New Roman" w:cs="Times New Roman"/>
      <w:kern w:val="0"/>
      <w:sz w:val="22"/>
      <w:lang w:eastAsia="fr-FR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244646"/>
    <w:pPr>
      <w:pageBreakBefore/>
      <w:pBdr>
        <w:bottom w:val="single" w:sz="18" w:space="4" w:color="7B949E"/>
      </w:pBdr>
      <w:spacing w:after="480"/>
      <w:contextualSpacing/>
    </w:pPr>
    <w:rPr>
      <w:rFonts w:ascii="Segoe UI Semibold" w:hAnsi="Segoe UI Semibold"/>
      <w:caps/>
      <w:spacing w:val="-10"/>
      <w:kern w:val="28"/>
      <w:sz w:val="56"/>
      <w:szCs w:val="56"/>
    </w:rPr>
  </w:style>
  <w:style w:type="character" w:customStyle="1" w:styleId="TitreCar">
    <w:name w:val="Titre Car"/>
    <w:link w:val="Titre"/>
    <w:uiPriority w:val="10"/>
    <w:rsid w:val="00244646"/>
    <w:rPr>
      <w:rFonts w:ascii="Segoe UI Semibold" w:eastAsia="Times New Roman" w:hAnsi="Segoe UI Semibold" w:cs="Times New Roman"/>
      <w:caps/>
      <w:spacing w:val="-10"/>
      <w:kern w:val="28"/>
      <w:sz w:val="56"/>
      <w:szCs w:val="56"/>
      <w:lang w:eastAsia="fr-FR"/>
      <w14:ligatures w14:val="none"/>
    </w:rPr>
  </w:style>
  <w:style w:type="character" w:customStyle="1" w:styleId="Titre1Car">
    <w:name w:val="Titre 1 Car"/>
    <w:link w:val="Titre1"/>
    <w:uiPriority w:val="9"/>
    <w:rsid w:val="00092F1E"/>
    <w:rPr>
      <w:rFonts w:ascii="Segoe UI Semibold" w:eastAsia="Times New Roman" w:hAnsi="Segoe UI Semibold" w:cs="Times New Roman"/>
      <w:b/>
      <w:caps/>
      <w:color w:val="7030A0"/>
      <w:spacing w:val="-10"/>
      <w:kern w:val="28"/>
      <w:sz w:val="36"/>
      <w:szCs w:val="32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44646"/>
    <w:pPr>
      <w:numPr>
        <w:numId w:val="0"/>
      </w:numPr>
      <w:spacing w:before="240" w:after="0" w:line="259" w:lineRule="auto"/>
      <w:outlineLvl w:val="9"/>
    </w:pPr>
    <w:rPr>
      <w:color w:val="0070C0"/>
    </w:rPr>
  </w:style>
  <w:style w:type="table" w:styleId="Grilledutableau">
    <w:name w:val="Table Grid"/>
    <w:basedOn w:val="TableauNormal"/>
    <w:uiPriority w:val="39"/>
    <w:rsid w:val="00244646"/>
    <w:pPr>
      <w:spacing w:after="0" w:line="240" w:lineRule="auto"/>
    </w:pPr>
    <w:rPr>
      <w:rFonts w:ascii="Segoe UI" w:eastAsia="Segoe UI" w:hAnsi="Segoe UI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">
    <w:name w:val="hljs-attr"/>
    <w:basedOn w:val="Policepardfaut"/>
    <w:rsid w:val="00244646"/>
  </w:style>
  <w:style w:type="paragraph" w:styleId="Lgende">
    <w:name w:val="caption"/>
    <w:basedOn w:val="Normal"/>
    <w:next w:val="Normal"/>
    <w:uiPriority w:val="35"/>
    <w:unhideWhenUsed/>
    <w:qFormat/>
    <w:rsid w:val="00244646"/>
    <w:pPr>
      <w:spacing w:before="240" w:after="200"/>
      <w:jc w:val="center"/>
    </w:pPr>
    <w:rPr>
      <w:i/>
      <w:iCs/>
      <w:color w:val="44546A"/>
      <w:sz w:val="18"/>
      <w:szCs w:val="18"/>
    </w:rPr>
  </w:style>
  <w:style w:type="character" w:styleId="Lienhypertexte">
    <w:name w:val="Hyperlink"/>
    <w:uiPriority w:val="99"/>
    <w:unhideWhenUsed/>
    <w:rsid w:val="00244646"/>
    <w:rPr>
      <w:color w:val="588DC8"/>
      <w:u w:val="single"/>
    </w:rPr>
  </w:style>
  <w:style w:type="character" w:styleId="Lienhypertextesuivivisit">
    <w:name w:val="FollowedHyperlink"/>
    <w:uiPriority w:val="99"/>
    <w:semiHidden/>
    <w:unhideWhenUsed/>
    <w:rsid w:val="00244646"/>
    <w:rPr>
      <w:color w:val="4ABBBF"/>
      <w:u w:val="single"/>
    </w:rPr>
  </w:style>
  <w:style w:type="character" w:styleId="Marquedecommentaire">
    <w:name w:val="annotation reference"/>
    <w:uiPriority w:val="99"/>
    <w:semiHidden/>
    <w:unhideWhenUsed/>
    <w:rsid w:val="00244646"/>
    <w:rPr>
      <w:sz w:val="16"/>
      <w:szCs w:val="16"/>
    </w:rPr>
  </w:style>
  <w:style w:type="character" w:styleId="Mentionnonrsolue">
    <w:name w:val="Unresolved Mention"/>
    <w:basedOn w:val="Policepardfaut"/>
    <w:uiPriority w:val="99"/>
    <w:semiHidden/>
    <w:unhideWhenUsed/>
    <w:rsid w:val="00244646"/>
    <w:rPr>
      <w:color w:val="605E5C"/>
      <w:shd w:val="clear" w:color="auto" w:fill="E1DFDD"/>
    </w:rPr>
  </w:style>
  <w:style w:type="character" w:customStyle="1" w:styleId="Mentionnonrsolue1">
    <w:name w:val="Mention non résolue1"/>
    <w:uiPriority w:val="99"/>
    <w:semiHidden/>
    <w:unhideWhenUsed/>
    <w:rsid w:val="00244646"/>
    <w:rPr>
      <w:color w:val="605E5C"/>
      <w:shd w:val="clear" w:color="auto" w:fill="E1DFDD"/>
    </w:rPr>
  </w:style>
  <w:style w:type="character" w:customStyle="1" w:styleId="Mention1">
    <w:name w:val="Mention1"/>
    <w:uiPriority w:val="99"/>
    <w:semiHidden/>
    <w:unhideWhenUsed/>
    <w:rsid w:val="00244646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2446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Numrodepage">
    <w:name w:val="page number"/>
    <w:basedOn w:val="Policepardfaut"/>
    <w:uiPriority w:val="99"/>
    <w:semiHidden/>
    <w:unhideWhenUsed/>
    <w:rsid w:val="00244646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44646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244646"/>
    <w:rPr>
      <w:rFonts w:eastAsia="Times New Roman" w:cs="Times New Roman"/>
      <w:b/>
      <w:bCs/>
      <w:kern w:val="0"/>
      <w:sz w:val="20"/>
      <w:szCs w:val="20"/>
      <w:lang w:eastAsia="fr-FR"/>
      <w14:ligatures w14:val="none"/>
    </w:rPr>
  </w:style>
  <w:style w:type="paragraph" w:customStyle="1" w:styleId="Paragraphe">
    <w:name w:val="Paragraphe"/>
    <w:basedOn w:val="Normal"/>
    <w:qFormat/>
    <w:rsid w:val="00244646"/>
    <w:pPr>
      <w:spacing w:after="240"/>
      <w:ind w:firstLine="284"/>
      <w:jc w:val="both"/>
    </w:pPr>
  </w:style>
  <w:style w:type="paragraph" w:styleId="Paragraphedeliste">
    <w:name w:val="List Paragraph"/>
    <w:basedOn w:val="Normal"/>
    <w:uiPriority w:val="34"/>
    <w:qFormat/>
    <w:rsid w:val="00244646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2446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44646"/>
    <w:rPr>
      <w:rFonts w:eastAsia="Times New Roman" w:cs="Times New Roman"/>
      <w:kern w:val="0"/>
      <w:sz w:val="22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44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semiHidden/>
    <w:rsid w:val="0024464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styleId="Sansinterligne">
    <w:name w:val="No Spacing"/>
    <w:uiPriority w:val="1"/>
    <w:qFormat/>
    <w:rsid w:val="00244646"/>
    <w:pPr>
      <w:spacing w:after="0" w:line="240" w:lineRule="auto"/>
    </w:pPr>
    <w:rPr>
      <w:rFonts w:ascii="Segoe UI" w:eastAsia="Segoe UI" w:hAnsi="Segoe UI" w:cs="Times New Roman"/>
      <w:kern w:val="0"/>
      <w:sz w:val="22"/>
      <w:szCs w:val="22"/>
      <w14:ligatures w14:val="none"/>
    </w:rPr>
  </w:style>
  <w:style w:type="paragraph" w:styleId="Tabledesillustrations">
    <w:name w:val="table of figures"/>
    <w:basedOn w:val="Normal"/>
    <w:next w:val="Normal"/>
    <w:uiPriority w:val="99"/>
    <w:unhideWhenUsed/>
    <w:rsid w:val="00244646"/>
    <w:pPr>
      <w:tabs>
        <w:tab w:val="right" w:pos="9062"/>
      </w:tabs>
    </w:pPr>
    <w:rPr>
      <w:noProof/>
    </w:rPr>
  </w:style>
  <w:style w:type="paragraph" w:customStyle="1" w:styleId="Tableau">
    <w:name w:val="Tableau"/>
    <w:basedOn w:val="Paragraphe"/>
    <w:qFormat/>
    <w:rsid w:val="00244646"/>
    <w:pPr>
      <w:spacing w:before="120" w:after="120"/>
      <w:ind w:firstLine="0"/>
      <w:jc w:val="center"/>
    </w:pPr>
  </w:style>
  <w:style w:type="table" w:customStyle="1" w:styleId="TableauGrille5Fonc-Accentuation51">
    <w:name w:val="Tableau Grille 5 Foncé - Accentuation 51"/>
    <w:basedOn w:val="TableauNormal"/>
    <w:uiPriority w:val="50"/>
    <w:rsid w:val="00244646"/>
    <w:pPr>
      <w:spacing w:after="0" w:line="240" w:lineRule="auto"/>
    </w:pPr>
    <w:rPr>
      <w:rFonts w:ascii="Segoe UI" w:eastAsia="Segoe UI" w:hAnsi="Segoe UI" w:cs="Times New Roman"/>
      <w:kern w:val="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E9EB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B949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B949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B949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B949E"/>
      </w:tcPr>
    </w:tblStylePr>
    <w:tblStylePr w:type="band1Vert">
      <w:tblPr/>
      <w:tcPr>
        <w:shd w:val="clear" w:color="auto" w:fill="CAD4D8"/>
      </w:tcPr>
    </w:tblStylePr>
    <w:tblStylePr w:type="band1Horz">
      <w:tblPr/>
      <w:tcPr>
        <w:shd w:val="clear" w:color="auto" w:fill="CAD4D8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244646"/>
    <w:pPr>
      <w:spacing w:after="0" w:line="240" w:lineRule="auto"/>
    </w:pPr>
    <w:rPr>
      <w:rFonts w:ascii="Segoe UI" w:eastAsia="Segoe UI" w:hAnsi="Segoe UI" w:cs="Times New Roman"/>
      <w:kern w:val="0"/>
      <w:sz w:val="20"/>
      <w:szCs w:val="20"/>
      <w:lang w:eastAsia="fr-FR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EF2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FC0C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FC0C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FC0C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FC0C9"/>
      </w:tcPr>
    </w:tblStylePr>
    <w:tblStylePr w:type="band1Vert">
      <w:tblPr/>
      <w:tcPr>
        <w:shd w:val="clear" w:color="auto" w:fill="DEE5E9"/>
      </w:tcPr>
    </w:tblStylePr>
    <w:tblStylePr w:type="band1Horz">
      <w:tblPr/>
      <w:tcPr>
        <w:shd w:val="clear" w:color="auto" w:fill="DEE5E9"/>
      </w:tcPr>
    </w:tblStylePr>
  </w:style>
  <w:style w:type="table" w:customStyle="1" w:styleId="Tableausimple31">
    <w:name w:val="Tableau simple 31"/>
    <w:basedOn w:val="TableauNormal"/>
    <w:uiPriority w:val="43"/>
    <w:rsid w:val="00244646"/>
    <w:pPr>
      <w:spacing w:after="0" w:line="240" w:lineRule="auto"/>
    </w:pPr>
    <w:rPr>
      <w:rFonts w:ascii="Segoe UI" w:eastAsia="Segoe UI" w:hAnsi="Segoe UI" w:cs="Times New Roman"/>
      <w:kern w:val="0"/>
      <w:sz w:val="20"/>
      <w:szCs w:val="20"/>
      <w:lang w:eastAsia="fr-FR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extbodyuser">
    <w:name w:val="Text body (user)"/>
    <w:basedOn w:val="Normal"/>
    <w:rsid w:val="00244646"/>
    <w:pPr>
      <w:suppressAutoHyphens/>
      <w:autoSpaceDN w:val="0"/>
      <w:spacing w:after="140" w:line="276" w:lineRule="auto"/>
      <w:textAlignment w:val="baseline"/>
    </w:pPr>
    <w:rPr>
      <w:rFonts w:ascii="Liberation Serif" w:eastAsia="SimSun" w:hAnsi="Liberation Serif" w:cs="Arial"/>
      <w:kern w:val="3"/>
      <w:sz w:val="24"/>
      <w:lang w:eastAsia="zh-CN" w:bidi="hi-I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4646"/>
    <w:rPr>
      <w:rFonts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244646"/>
    <w:rPr>
      <w:rFonts w:eastAsia="Times New Roman" w:cs="Segoe UI"/>
      <w:kern w:val="0"/>
      <w:sz w:val="18"/>
      <w:szCs w:val="18"/>
      <w:lang w:eastAsia="fr-FR"/>
      <w14:ligatures w14:val="none"/>
    </w:rPr>
  </w:style>
  <w:style w:type="character" w:styleId="Textedelespacerserv">
    <w:name w:val="Placeholder Text"/>
    <w:uiPriority w:val="99"/>
    <w:semiHidden/>
    <w:rsid w:val="00244646"/>
    <w:rPr>
      <w:color w:val="808080"/>
    </w:rPr>
  </w:style>
  <w:style w:type="character" w:customStyle="1" w:styleId="Titre2Car">
    <w:name w:val="Titre 2 Car"/>
    <w:link w:val="Titre2"/>
    <w:uiPriority w:val="9"/>
    <w:rsid w:val="00092F1E"/>
    <w:rPr>
      <w:rFonts w:ascii="Segoe UI Semibold" w:eastAsia="Times New Roman" w:hAnsi="Segoe UI Semibold" w:cs="Times New Roman (Titres CS)"/>
      <w:color w:val="808080" w:themeColor="background1" w:themeShade="80"/>
      <w:kern w:val="0"/>
      <w:sz w:val="32"/>
      <w:szCs w:val="26"/>
      <w:lang w:val="en-US" w:eastAsia="fr-FR"/>
      <w14:ligatures w14:val="none"/>
    </w:rPr>
  </w:style>
  <w:style w:type="character" w:customStyle="1" w:styleId="Titre4Car">
    <w:name w:val="Titre 4 Car"/>
    <w:link w:val="Titre4"/>
    <w:uiPriority w:val="9"/>
    <w:rsid w:val="00244646"/>
    <w:rPr>
      <w:rFonts w:ascii="Segoe UI Semibold" w:eastAsia="Times New Roman" w:hAnsi="Segoe UI Semibold" w:cs="Times New Roman"/>
      <w:i/>
      <w:iCs/>
      <w:color w:val="7B949E"/>
      <w:kern w:val="0"/>
      <w:sz w:val="22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244646"/>
    <w:rPr>
      <w:rFonts w:asciiTheme="majorHAnsi" w:eastAsiaTheme="majorEastAsia" w:hAnsiTheme="majorHAnsi" w:cstheme="majorBidi"/>
      <w:color w:val="0F4761" w:themeColor="accent1" w:themeShade="BF"/>
      <w:kern w:val="0"/>
      <w:sz w:val="22"/>
      <w:lang w:eastAsia="fr-FR"/>
      <w14:ligatures w14:val="none"/>
    </w:rPr>
  </w:style>
  <w:style w:type="paragraph" w:customStyle="1" w:styleId="Titrepetitavecsautdepage">
    <w:name w:val="Titre petit avec saut de page"/>
    <w:basedOn w:val="Titre"/>
    <w:next w:val="Paragraphe"/>
    <w:qFormat/>
    <w:rsid w:val="00244646"/>
    <w:rPr>
      <w:sz w:val="44"/>
    </w:rPr>
  </w:style>
  <w:style w:type="paragraph" w:customStyle="1" w:styleId="Titrepetitsanssautdepage">
    <w:name w:val="Titre petit sans saut de page"/>
    <w:basedOn w:val="Titre"/>
    <w:next w:val="Paragraphe"/>
    <w:qFormat/>
    <w:rsid w:val="00244646"/>
    <w:pPr>
      <w:pageBreakBefore w:val="0"/>
    </w:pPr>
    <w:rPr>
      <w:sz w:val="44"/>
    </w:rPr>
  </w:style>
  <w:style w:type="paragraph" w:styleId="TM1">
    <w:name w:val="toc 1"/>
    <w:basedOn w:val="Normal"/>
    <w:next w:val="Normal"/>
    <w:autoRedefine/>
    <w:uiPriority w:val="39"/>
    <w:unhideWhenUsed/>
    <w:rsid w:val="00244646"/>
    <w:pPr>
      <w:spacing w:before="120"/>
    </w:pPr>
    <w:rPr>
      <w:rFonts w:cstheme="minorHAnsi"/>
      <w:b/>
      <w:bCs/>
      <w:i/>
      <w:iCs/>
      <w:sz w:val="24"/>
    </w:rPr>
  </w:style>
  <w:style w:type="paragraph" w:styleId="TM2">
    <w:name w:val="toc 2"/>
    <w:basedOn w:val="Normal"/>
    <w:next w:val="Normal"/>
    <w:autoRedefine/>
    <w:uiPriority w:val="39"/>
    <w:unhideWhenUsed/>
    <w:rsid w:val="00244646"/>
    <w:pPr>
      <w:spacing w:before="120"/>
      <w:ind w:left="220"/>
    </w:pPr>
    <w:rPr>
      <w:rFonts w:cstheme="minorHAnsi"/>
      <w:b/>
      <w:bCs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244646"/>
    <w:pPr>
      <w:ind w:left="44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244646"/>
    <w:pPr>
      <w:ind w:left="66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244646"/>
    <w:pPr>
      <w:ind w:left="88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244646"/>
    <w:pPr>
      <w:ind w:left="110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244646"/>
    <w:pPr>
      <w:ind w:left="132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244646"/>
    <w:pPr>
      <w:ind w:left="154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244646"/>
    <w:pPr>
      <w:ind w:left="1760"/>
    </w:pPr>
    <w:rPr>
      <w:rFonts w:cstheme="minorHAnsi"/>
      <w:sz w:val="20"/>
      <w:szCs w:val="20"/>
    </w:rPr>
  </w:style>
  <w:style w:type="character" w:customStyle="1" w:styleId="y2iqfc">
    <w:name w:val="y2iqfc"/>
    <w:basedOn w:val="Policepardfaut"/>
    <w:rsid w:val="00244646"/>
  </w:style>
  <w:style w:type="character" w:customStyle="1" w:styleId="Titre6Car">
    <w:name w:val="Titre 6 Car"/>
    <w:basedOn w:val="Policepardfaut"/>
    <w:link w:val="Titre6"/>
    <w:uiPriority w:val="9"/>
    <w:semiHidden/>
    <w:rsid w:val="00092F1E"/>
    <w:rPr>
      <w:rFonts w:eastAsiaTheme="majorEastAsia" w:cstheme="majorBidi"/>
      <w:i/>
      <w:iCs/>
      <w:color w:val="595959" w:themeColor="text1" w:themeTint="A6"/>
      <w:kern w:val="0"/>
      <w:sz w:val="22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092F1E"/>
    <w:rPr>
      <w:rFonts w:eastAsiaTheme="majorEastAsia" w:cstheme="majorBidi"/>
      <w:color w:val="595959" w:themeColor="text1" w:themeTint="A6"/>
      <w:kern w:val="0"/>
      <w:sz w:val="22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092F1E"/>
    <w:rPr>
      <w:rFonts w:eastAsiaTheme="majorEastAsia" w:cstheme="majorBidi"/>
      <w:i/>
      <w:iCs/>
      <w:color w:val="272727" w:themeColor="text1" w:themeTint="D8"/>
      <w:kern w:val="0"/>
      <w:sz w:val="22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092F1E"/>
    <w:rPr>
      <w:rFonts w:eastAsiaTheme="majorEastAsia" w:cstheme="majorBidi"/>
      <w:color w:val="272727" w:themeColor="text1" w:themeTint="D8"/>
      <w:kern w:val="0"/>
      <w:sz w:val="22"/>
      <w:lang w:eastAsia="fr-FR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2F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2F1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fr-FR"/>
      <w14:ligatures w14:val="none"/>
    </w:rPr>
  </w:style>
  <w:style w:type="character" w:styleId="Accentuationintense">
    <w:name w:val="Intense Emphasis"/>
    <w:basedOn w:val="Policepardfaut"/>
    <w:uiPriority w:val="21"/>
    <w:qFormat/>
    <w:rsid w:val="00092F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2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2F1E"/>
    <w:rPr>
      <w:rFonts w:eastAsia="Times New Roman" w:cs="Times New Roman"/>
      <w:i/>
      <w:iCs/>
      <w:color w:val="0F4761" w:themeColor="accent1" w:themeShade="BF"/>
      <w:kern w:val="0"/>
      <w:sz w:val="22"/>
      <w:lang w:eastAsia="fr-FR"/>
      <w14:ligatures w14:val="none"/>
    </w:rPr>
  </w:style>
  <w:style w:type="character" w:styleId="Rfrenceintense">
    <w:name w:val="Intense Reference"/>
    <w:basedOn w:val="Policepardfaut"/>
    <w:uiPriority w:val="32"/>
    <w:qFormat/>
    <w:rsid w:val="00092F1E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286DF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212E38"/>
  </w:style>
  <w:style w:type="paragraph" w:customStyle="1" w:styleId="whitespace-pre-wrap">
    <w:name w:val="whitespace-pre-wrap"/>
    <w:basedOn w:val="Normal"/>
    <w:rsid w:val="00212E3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pple-converted-space">
    <w:name w:val="apple-converted-space"/>
    <w:basedOn w:val="Policepardfaut"/>
    <w:rsid w:val="00212E38"/>
  </w:style>
  <w:style w:type="character" w:customStyle="1" w:styleId="text-text-200">
    <w:name w:val="text-text-200"/>
    <w:basedOn w:val="Policepardfaut"/>
    <w:rsid w:val="00212E38"/>
  </w:style>
  <w:style w:type="paragraph" w:customStyle="1" w:styleId="whitespace-normal">
    <w:name w:val="whitespace-normal"/>
    <w:basedOn w:val="Normal"/>
    <w:rsid w:val="00212E3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212E38"/>
    <w:rPr>
      <w:b/>
      <w:bCs/>
    </w:rPr>
  </w:style>
  <w:style w:type="character" w:customStyle="1" w:styleId="hljs-keyword">
    <w:name w:val="hljs-keyword"/>
    <w:basedOn w:val="Policepardfaut"/>
    <w:rsid w:val="00212E38"/>
  </w:style>
  <w:style w:type="character" w:customStyle="1" w:styleId="hljs-string">
    <w:name w:val="hljs-string"/>
    <w:basedOn w:val="Policepardfaut"/>
    <w:rsid w:val="00212E38"/>
  </w:style>
  <w:style w:type="character" w:customStyle="1" w:styleId="hljs-meta">
    <w:name w:val="hljs-meta"/>
    <w:basedOn w:val="Policepardfaut"/>
    <w:rsid w:val="00212E38"/>
  </w:style>
  <w:style w:type="character" w:customStyle="1" w:styleId="hljs-params">
    <w:name w:val="hljs-params"/>
    <w:basedOn w:val="Policepardfaut"/>
    <w:rsid w:val="00212E38"/>
  </w:style>
  <w:style w:type="character" w:customStyle="1" w:styleId="hljs-title">
    <w:name w:val="hljs-title"/>
    <w:basedOn w:val="Policepardfaut"/>
    <w:rsid w:val="00212E38"/>
  </w:style>
  <w:style w:type="character" w:customStyle="1" w:styleId="hljs-number">
    <w:name w:val="hljs-number"/>
    <w:basedOn w:val="Policepardfaut"/>
    <w:rsid w:val="00212E38"/>
  </w:style>
  <w:style w:type="character" w:customStyle="1" w:styleId="hljs-subst">
    <w:name w:val="hljs-subst"/>
    <w:basedOn w:val="Policepardfaut"/>
    <w:rsid w:val="00212E38"/>
  </w:style>
  <w:style w:type="character" w:customStyle="1" w:styleId="hljs-literal">
    <w:name w:val="hljs-literal"/>
    <w:basedOn w:val="Policepardfaut"/>
    <w:rsid w:val="00212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9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001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8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39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6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33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266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15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6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468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4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3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2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459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6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23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9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6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33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79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7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0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26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6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25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81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67193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5490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1146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8004652">
                  <w:marLeft w:val="0"/>
                  <w:marRight w:val="0"/>
                  <w:marTop w:val="120"/>
                  <w:marBottom w:val="1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  <w:div w:id="1734308083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413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135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307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60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05256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689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4257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3832885">
                  <w:marLeft w:val="0"/>
                  <w:marRight w:val="0"/>
                  <w:marTop w:val="120"/>
                  <w:marBottom w:val="1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  <w:div w:id="1420058142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9720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1300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896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5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8894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3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58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64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6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27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5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0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61114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583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9135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6578782">
                  <w:marLeft w:val="0"/>
                  <w:marRight w:val="0"/>
                  <w:marTop w:val="120"/>
                  <w:marBottom w:val="1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  <w:div w:id="707949778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765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8276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737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54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8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1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6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3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999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6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1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750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423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3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854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8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702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3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1441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llaume-genest2@hotmail.f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uillaume-genest2@hotmail.fr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andine/Library/Group%20Containers/UBF8T346G9.Office/User%20Content.localized/Templates.localized/Dossier_techniqu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Dossier_technique.dotx</Template>
  <TotalTime>11</TotalTime>
  <Pages>1</Pages>
  <Words>3124</Words>
  <Characters>17185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</dc:creator>
  <cp:keywords/>
  <dc:description/>
  <cp:lastModifiedBy>Guillaume Genest</cp:lastModifiedBy>
  <cp:revision>2</cp:revision>
  <dcterms:created xsi:type="dcterms:W3CDTF">2024-10-25T14:20:00Z</dcterms:created>
  <dcterms:modified xsi:type="dcterms:W3CDTF">2024-10-28T09:55:00Z</dcterms:modified>
</cp:coreProperties>
</file>